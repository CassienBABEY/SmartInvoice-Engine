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Grille1Clair-Accentuation2"/>
        <w:tblW w:w="5000" w:type="pct"/>
        <w:tblLayout w:type="fixed"/>
        <w:tblLook w:val="04A0" w:firstRow="1" w:lastRow="0" w:firstColumn="1" w:lastColumn="0" w:noHBand="0" w:noVBand="1"/>
        <w:tblDescription w:val="Tableau de présentation de l'en-tête"/>
      </w:tblPr>
      <w:tblGrid>
        <w:gridCol w:w="4971"/>
        <w:gridCol w:w="4985"/>
      </w:tblGrid>
      <w:tr w:rsidR="00F70727" w:rsidRPr="00AC7F39" w14:paraId="1DCBE853" w14:textId="77777777" w:rsidTr="0052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404034CB" w14:textId="751A4012" w:rsidR="00F70727" w:rsidRPr="00505793" w:rsidRDefault="00A6626C" w:rsidP="00F70727">
            <w:pPr>
              <w:rPr>
                <w:b/>
                <w:bCs w:val="0"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Names</w:t>
            </w:r>
            <w:proofErr w:type="spellEnd"/>
            <w:r>
              <w:rPr>
                <w:b/>
              </w:rPr>
              <w:t>}}</w:t>
            </w:r>
          </w:p>
          <w:sdt>
            <w:sdtPr>
              <w:id w:val="748243340"/>
              <w:placeholder>
                <w:docPart w:val="0907805F48674C30907EB5CA7ECB7A0D"/>
              </w:placeholder>
              <w15:appearance w15:val="hidden"/>
            </w:sdtPr>
            <w:sdtEndPr>
              <w:rPr>
                <w:lang w:val="en-US"/>
              </w:rPr>
            </w:sdtEndPr>
            <w:sdtContent>
              <w:p w14:paraId="3DEBB6EA" w14:textId="00615DE6" w:rsidR="00505793" w:rsidRDefault="00A6626C" w:rsidP="00F70727">
                <w:pPr>
                  <w:rPr>
                    <w:bCs w:val="0"/>
                    <w:lang w:bidi="fr-FR"/>
                  </w:rPr>
                </w:pPr>
                <w:r>
                  <w:rPr>
                    <w:lang w:bidi="fr-FR"/>
                  </w:rPr>
                  <w:t>{{</w:t>
                </w:r>
                <w:proofErr w:type="spellStart"/>
                <w:r>
                  <w:rPr>
                    <w:lang w:bidi="fr-FR"/>
                  </w:rPr>
                  <w:t>Address</w:t>
                </w:r>
                <w:proofErr w:type="spellEnd"/>
                <w:r>
                  <w:rPr>
                    <w:lang w:bidi="fr-FR"/>
                  </w:rPr>
                  <w:t>}}</w:t>
                </w:r>
              </w:p>
              <w:p w14:paraId="7A361C9F" w14:textId="475D700F" w:rsidR="00F70727" w:rsidRPr="00505793" w:rsidRDefault="00A6626C" w:rsidP="00F70727">
                <w:r>
                  <w:rPr>
                    <w:lang w:bidi="fr-FR"/>
                  </w:rPr>
                  <w:t>{{Postal code}}</w:t>
                </w:r>
                <w:r w:rsidR="00505793">
                  <w:rPr>
                    <w:lang w:bidi="fr-FR"/>
                  </w:rPr>
                  <w:t xml:space="preserve"> </w:t>
                </w:r>
                <w:r>
                  <w:rPr>
                    <w:lang w:bidi="fr-FR"/>
                  </w:rPr>
                  <w:t>{{City}}</w:t>
                </w:r>
              </w:p>
            </w:sdtContent>
          </w:sdt>
          <w:p w14:paraId="0662EF6B" w14:textId="0C124BDF" w:rsidR="00F70727" w:rsidRDefault="00000000" w:rsidP="00F70727">
            <w:pPr>
              <w:rPr>
                <w:bCs w:val="0"/>
              </w:rPr>
            </w:pPr>
            <w:sdt>
              <w:sdtPr>
                <w:id w:val="682565389"/>
                <w:placeholder>
                  <w:docPart w:val="827226FC4A3B45B992E0E3AD6350D92B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rStyle w:val="lev"/>
                    <w:lang w:bidi="fr-FR"/>
                  </w:rPr>
                  <w:t>Téléphone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  <w:r w:rsidR="00A6626C">
              <w:t xml:space="preserve">{{Phone </w:t>
            </w:r>
            <w:proofErr w:type="spellStart"/>
            <w:r w:rsidR="00A6626C">
              <w:t>Number</w:t>
            </w:r>
            <w:proofErr w:type="spellEnd"/>
            <w:r w:rsidR="00A6626C">
              <w:t>}}</w:t>
            </w:r>
          </w:p>
          <w:p w14:paraId="08F4E78B" w14:textId="00F52D43" w:rsidR="00505793" w:rsidRPr="00AC7F39" w:rsidRDefault="00505793" w:rsidP="00F70727">
            <w:r>
              <w:t xml:space="preserve">Numéro de Siret : </w:t>
            </w:r>
            <w:r w:rsidR="00A6626C">
              <w:t xml:space="preserve">{{Siret </w:t>
            </w:r>
            <w:proofErr w:type="spellStart"/>
            <w:r w:rsidR="00A6626C">
              <w:t>Number</w:t>
            </w:r>
            <w:proofErr w:type="spellEnd"/>
            <w:r w:rsidR="00A6626C">
              <w:t>}}</w:t>
            </w:r>
          </w:p>
        </w:tc>
        <w:tc>
          <w:tcPr>
            <w:tcW w:w="5047" w:type="dxa"/>
            <w:tcMar>
              <w:right w:w="14" w:type="dxa"/>
            </w:tcMar>
          </w:tcPr>
          <w:p w14:paraId="366362A3" w14:textId="75AE4373" w:rsidR="00F70727" w:rsidRPr="00AC7F39" w:rsidRDefault="00A6626C" w:rsidP="00526045">
            <w:pPr>
              <w:pStyle w:val="En-t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noProof/>
                <w:color w:val="4180E9"/>
                <w:sz w:val="36"/>
                <w:szCs w:val="36"/>
                <w:bdr w:val="none" w:sz="0" w:space="0" w:color="auto" w:frame="1"/>
              </w:rPr>
              <w:t>{{image_logo}}</w:t>
            </w:r>
          </w:p>
        </w:tc>
      </w:tr>
    </w:tbl>
    <w:p w14:paraId="329C7B37" w14:textId="77777777" w:rsidR="00F70727" w:rsidRPr="00AC7F39" w:rsidRDefault="00F70727"/>
    <w:p w14:paraId="382FB643" w14:textId="4E725F83" w:rsidR="00F70727" w:rsidRPr="00AC7F39" w:rsidRDefault="00F70727" w:rsidP="00F70727">
      <w:pPr>
        <w:spacing w:before="480"/>
      </w:pPr>
    </w:p>
    <w:tbl>
      <w:tblPr>
        <w:tblStyle w:val="TableauGrille4-Accentuation5"/>
        <w:tblW w:w="5000" w:type="pct"/>
        <w:tblLayout w:type="fixed"/>
        <w:tblLook w:val="04A0" w:firstRow="1" w:lastRow="0" w:firstColumn="1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4978"/>
        <w:gridCol w:w="4978"/>
      </w:tblGrid>
      <w:tr w:rsidR="007C1172" w:rsidRPr="00AC7F39" w14:paraId="20A4F0E4" w14:textId="77777777" w:rsidTr="004A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6FF48B" w14:textId="690139DB" w:rsidR="007C1172" w:rsidRPr="00AC7F39" w:rsidRDefault="00000000" w:rsidP="000542B0">
            <w:pPr>
              <w:pStyle w:val="Titre"/>
            </w:pPr>
            <w:sdt>
              <w:sdtPr>
                <w:id w:val="-1395425498"/>
                <w:placeholder>
                  <w:docPart w:val="B93B67CCC0044D3CAC746C3AEF8CD35D"/>
                </w:placeholder>
                <w:temporary/>
                <w:showingPlcHdr/>
                <w15:appearance w15:val="hidden"/>
                <w:text/>
              </w:sdtPr>
              <w:sdtContent>
                <w:r w:rsidR="00F70727" w:rsidRPr="00AC7F39">
                  <w:rPr>
                    <w:lang w:bidi="fr-FR"/>
                  </w:rPr>
                  <w:t xml:space="preserve">N° de la </w:t>
                </w:r>
                <w:r w:rsidR="003E57E0" w:rsidRPr="00AC7F39">
                  <w:rPr>
                    <w:lang w:bidi="fr-FR"/>
                  </w:rPr>
                  <w:t>facture</w:t>
                </w:r>
              </w:sdtContent>
            </w:sdt>
            <w:r w:rsidR="00D360FC" w:rsidRPr="00AC7F39">
              <w:rPr>
                <w:lang w:bidi="fr-FR"/>
              </w:rPr>
              <w:t xml:space="preserve"> </w:t>
            </w:r>
            <w:sdt>
              <w:sdtPr>
                <w:id w:val="670990636"/>
                <w:placeholder>
                  <w:docPart w:val="373996084E0A4C45A467C42ABB67D367"/>
                </w:placeholder>
                <w15:appearance w15:val="hidden"/>
              </w:sdtPr>
              <w:sdtContent>
                <w:r w:rsidR="00A6626C">
                  <w:t>{{</w:t>
                </w:r>
                <w:r w:rsidR="006952C1">
                  <w:t>NUMERO</w:t>
                </w:r>
                <w:r w:rsidR="00A6626C">
                  <w:t>_facture}}</w:t>
                </w:r>
              </w:sdtContent>
            </w:sdt>
          </w:p>
        </w:tc>
        <w:tc>
          <w:tcPr>
            <w:tcW w:w="5040" w:type="dxa"/>
          </w:tcPr>
          <w:p w14:paraId="770547EB" w14:textId="17380DEB" w:rsidR="007C1172" w:rsidRPr="00AC7F39" w:rsidRDefault="00000000" w:rsidP="00170751">
            <w:pPr>
              <w:pStyle w:val="Da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08070717"/>
                <w:placeholder>
                  <w:docPart w:val="B3145DF0852647A8976EDC123DAFBE74"/>
                </w:placeholder>
                <w:temporary/>
                <w:showingPlcHdr/>
                <w15:appearance w15:val="hidden"/>
              </w:sdtPr>
              <w:sdtContent>
                <w:r w:rsidR="000542B0" w:rsidRPr="00AC7F39">
                  <w:rPr>
                    <w:lang w:bidi="fr-FR"/>
                  </w:rPr>
                  <w:t>Date</w:t>
                </w:r>
              </w:sdtContent>
            </w:sdt>
            <w:r w:rsidR="00B43648" w:rsidRPr="00AC7F39">
              <w:rPr>
                <w:lang w:bidi="fr-FR"/>
              </w:rPr>
              <w:t xml:space="preserve"> </w:t>
            </w:r>
            <w:sdt>
              <w:sdtPr>
                <w:id w:val="117112425"/>
                <w:placeholder>
                  <w:docPart w:val="A7221155F3F046C7AD63075CDDF7C5EC"/>
                </w:placeholder>
                <w15:appearance w15:val="hidden"/>
              </w:sdtPr>
              <w:sdtContent>
                <w:r w:rsidR="00A6626C">
                  <w:t>{{date_facture}}</w:t>
                </w:r>
              </w:sdtContent>
            </w:sdt>
          </w:p>
        </w:tc>
      </w:tr>
    </w:tbl>
    <w:tbl>
      <w:tblPr>
        <w:tblStyle w:val="Tableausimp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620" w:firstRow="1" w:lastRow="0" w:firstColumn="0" w:lastColumn="0" w:noHBand="1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1985"/>
        <w:gridCol w:w="2126"/>
        <w:gridCol w:w="3119"/>
        <w:gridCol w:w="2726"/>
      </w:tblGrid>
      <w:tr w:rsidR="00EF64D5" w:rsidRPr="00AC7F39" w14:paraId="760012A5" w14:textId="7052E2A8" w:rsidTr="00EF6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72BA31AB" w14:textId="3BF40068" w:rsidR="00EF64D5" w:rsidRPr="00AC7F39" w:rsidRDefault="00000000" w:rsidP="00EF64D5">
            <w:pPr>
              <w:pStyle w:val="Titre1"/>
            </w:pPr>
            <w:sdt>
              <w:sdtPr>
                <w:id w:val="1069538511"/>
                <w:placeholder>
                  <w:docPart w:val="8E4F45ACFAAC4803925B0B054109280D"/>
                </w:placeholder>
                <w:showingPlcHdr/>
                <w15:appearance w15:val="hidden"/>
              </w:sdtPr>
              <w:sdtContent>
                <w:r w:rsidR="00EF64D5" w:rsidRPr="00AC7F39">
                  <w:rPr>
                    <w:lang w:bidi="fr-FR"/>
                  </w:rPr>
                  <w:t>Facturer à</w:t>
                </w:r>
              </w:sdtContent>
            </w:sdt>
          </w:p>
        </w:tc>
        <w:tc>
          <w:tcPr>
            <w:tcW w:w="2126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6C105AF7" w14:textId="21AE6F63" w:rsidR="00EF64D5" w:rsidRPr="00AC7F39" w:rsidRDefault="00000000" w:rsidP="00EF64D5">
            <w:pPr>
              <w:pStyle w:val="Titre1"/>
              <w:jc w:val="center"/>
            </w:pPr>
            <w:sdt>
              <w:sdtPr>
                <w:id w:val="-1645262729"/>
                <w:placeholder>
                  <w:docPart w:val="3F6BE6D8DB474C1B9FF843F0A95D6BD4"/>
                </w:placeholder>
                <w:showingPlcHdr/>
                <w15:appearance w15:val="hidden"/>
              </w:sdtPr>
              <w:sdtContent>
                <w:r w:rsidR="00EF64D5" w:rsidRPr="00AC7F39">
                  <w:rPr>
                    <w:rStyle w:val="Textedelespacerserv"/>
                    <w:color w:val="577188" w:themeColor="accent1" w:themeShade="BF"/>
                    <w:lang w:bidi="fr-FR"/>
                  </w:rPr>
                  <w:t>EXPÉDIER À</w:t>
                </w:r>
              </w:sdtContent>
            </w:sdt>
          </w:p>
        </w:tc>
        <w:tc>
          <w:tcPr>
            <w:tcW w:w="3119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4A7E9AA9" w14:textId="1428B0CE" w:rsidR="00EF64D5" w:rsidRPr="00AC7F39" w:rsidRDefault="00000000" w:rsidP="00EF64D5">
            <w:pPr>
              <w:pStyle w:val="Titre1"/>
              <w:jc w:val="center"/>
            </w:pPr>
            <w:sdt>
              <w:sdtPr>
                <w:id w:val="-1705396188"/>
                <w:placeholder>
                  <w:docPart w:val="8D4B256A56BB46D391C1ED79BE1D934F"/>
                </w:placeholder>
                <w:showingPlcHdr/>
                <w15:appearance w15:val="hidden"/>
              </w:sdtPr>
              <w:sdtContent>
                <w:r w:rsidR="00EF64D5" w:rsidRPr="00AC7F39">
                  <w:rPr>
                    <w:lang w:bidi="fr-FR"/>
                  </w:rPr>
                  <w:t>INSTRUCTIONS</w:t>
                </w:r>
              </w:sdtContent>
            </w:sdt>
          </w:p>
        </w:tc>
        <w:tc>
          <w:tcPr>
            <w:tcW w:w="2726" w:type="dxa"/>
            <w:tcBorders>
              <w:bottom w:val="single" w:sz="4" w:space="0" w:color="7E97AD" w:themeColor="accent1"/>
            </w:tcBorders>
          </w:tcPr>
          <w:p w14:paraId="36CE315B" w14:textId="63A78DDE" w:rsidR="00EF64D5" w:rsidRDefault="00EF64D5" w:rsidP="00EF64D5">
            <w:pPr>
              <w:pStyle w:val="Titre1"/>
              <w:ind w:firstLine="720"/>
            </w:pPr>
            <w:r>
              <w:t>Date d’échéance</w:t>
            </w:r>
          </w:p>
        </w:tc>
      </w:tr>
      <w:tr w:rsidR="00EF64D5" w:rsidRPr="00AC7F39" w14:paraId="2B815058" w14:textId="1F48404F" w:rsidTr="00EF64D5">
        <w:tc>
          <w:tcPr>
            <w:tcW w:w="1985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74C34ECD" w14:textId="63D5C77E" w:rsidR="00EF64D5" w:rsidRPr="00A6626C" w:rsidRDefault="00000000" w:rsidP="00EF64D5">
            <w:pPr>
              <w:rPr>
                <w:lang w:bidi="fr-FR"/>
              </w:rPr>
            </w:pPr>
            <w:sdt>
              <w:sdtPr>
                <w:id w:val="1144937407"/>
                <w:placeholder>
                  <w:docPart w:val="DAAD4EB241634DA1B93DC293F39EC6F5"/>
                </w:placeholder>
                <w15:appearance w15:val="hidden"/>
              </w:sdtPr>
              <w:sdtContent>
                <w:r w:rsidR="00A6626C">
                  <w:rPr>
                    <w:b/>
                    <w:bCs/>
                  </w:rPr>
                  <w:t xml:space="preserve"> {{Client Name}}</w:t>
                </w:r>
              </w:sdtContent>
            </w:sdt>
          </w:p>
          <w:p w14:paraId="1B5EFD71" w14:textId="00517645" w:rsidR="00EF64D5" w:rsidRPr="00A6626C" w:rsidRDefault="00A6626C" w:rsidP="00EF64D5">
            <w:pPr>
              <w:rPr>
                <w:lang w:bidi="fr-FR"/>
              </w:rPr>
            </w:pPr>
            <w:r>
              <w:rPr>
                <w:lang w:bidi="fr-FR"/>
              </w:rPr>
              <w:t>{{</w:t>
            </w:r>
            <w:r w:rsidR="006952C1">
              <w:rPr>
                <w:lang w:bidi="fr-FR"/>
              </w:rPr>
              <w:t xml:space="preserve">Client </w:t>
            </w:r>
            <w:proofErr w:type="spellStart"/>
            <w:r>
              <w:rPr>
                <w:lang w:bidi="fr-FR"/>
              </w:rPr>
              <w:t>Adress</w:t>
            </w:r>
            <w:proofErr w:type="spellEnd"/>
            <w:r>
              <w:rPr>
                <w:lang w:bidi="fr-FR"/>
              </w:rPr>
              <w:t>}}</w:t>
            </w:r>
          </w:p>
          <w:p w14:paraId="025BA8A5" w14:textId="2C40AED9" w:rsidR="00EF64D5" w:rsidRPr="00A6626C" w:rsidRDefault="00A6626C" w:rsidP="00EF64D5">
            <w:pPr>
              <w:rPr>
                <w:lang w:bidi="fr-FR"/>
              </w:rPr>
            </w:pPr>
            <w:r>
              <w:rPr>
                <w:lang w:bidi="fr-FR"/>
              </w:rPr>
              <w:t>{{</w:t>
            </w:r>
            <w:r w:rsidR="006952C1">
              <w:rPr>
                <w:lang w:bidi="fr-FR"/>
              </w:rPr>
              <w:t xml:space="preserve">Client </w:t>
            </w:r>
            <w:r>
              <w:rPr>
                <w:lang w:bidi="fr-FR"/>
              </w:rPr>
              <w:t>Postal Code}}, {{</w:t>
            </w:r>
            <w:r w:rsidR="006952C1">
              <w:rPr>
                <w:lang w:bidi="fr-FR"/>
              </w:rPr>
              <w:t xml:space="preserve">Client </w:t>
            </w:r>
            <w:r>
              <w:rPr>
                <w:lang w:bidi="fr-FR"/>
              </w:rPr>
              <w:t>City}}</w:t>
            </w:r>
          </w:p>
          <w:p w14:paraId="616F8C3A" w14:textId="77777777" w:rsidR="00EF64D5" w:rsidRPr="00A6626C" w:rsidRDefault="00EF64D5" w:rsidP="00F70727">
            <w:pPr>
              <w:rPr>
                <w:lang w:bidi="fr-FR"/>
              </w:rPr>
            </w:pPr>
          </w:p>
          <w:p w14:paraId="6595C219" w14:textId="77777777" w:rsidR="00EF64D5" w:rsidRPr="00A6626C" w:rsidRDefault="00EF64D5" w:rsidP="00F70727">
            <w:pPr>
              <w:rPr>
                <w:lang w:bidi="fr-FR"/>
              </w:rPr>
            </w:pPr>
          </w:p>
          <w:p w14:paraId="7B2E9005" w14:textId="77777777" w:rsidR="00EF64D5" w:rsidRPr="00A6626C" w:rsidRDefault="00EF64D5" w:rsidP="00F70727">
            <w:pPr>
              <w:rPr>
                <w:lang w:bidi="fr-FR"/>
              </w:rPr>
            </w:pPr>
          </w:p>
          <w:p w14:paraId="7BD82831" w14:textId="56D7442B" w:rsidR="00EF64D5" w:rsidRPr="00A6626C" w:rsidRDefault="00EF64D5" w:rsidP="00F70727"/>
        </w:tc>
        <w:tc>
          <w:tcPr>
            <w:tcW w:w="2126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E8AE181" w14:textId="77777777" w:rsidR="00EF64D5" w:rsidRPr="00AC7F39" w:rsidRDefault="00000000" w:rsidP="00EF64D5">
            <w:pPr>
              <w:jc w:val="center"/>
            </w:pPr>
            <w:sdt>
              <w:sdtPr>
                <w:id w:val="-786579127"/>
                <w:placeholder>
                  <w:docPart w:val="F469BF20289641759F16773F8E957A8F"/>
                </w:placeholder>
                <w:temporary/>
                <w:showingPlcHdr/>
                <w15:appearance w15:val="hidden"/>
                <w:text/>
              </w:sdtPr>
              <w:sdtContent>
                <w:r w:rsidR="00EF64D5" w:rsidRPr="00AC7F39">
                  <w:rPr>
                    <w:lang w:bidi="fr-FR"/>
                  </w:rPr>
                  <w:t>Identique au bénéficiaire</w:t>
                </w:r>
              </w:sdtContent>
            </w:sdt>
          </w:p>
        </w:tc>
        <w:tc>
          <w:tcPr>
            <w:tcW w:w="3119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0F9D587" w14:textId="32CB5C96" w:rsidR="00EF64D5" w:rsidRPr="00AC7F39" w:rsidRDefault="00000000" w:rsidP="00EF64D5">
            <w:pPr>
              <w:spacing w:after="40"/>
              <w:jc w:val="center"/>
            </w:pPr>
            <w:sdt>
              <w:sdtPr>
                <w:id w:val="-1174956931"/>
                <w:placeholder>
                  <w:docPart w:val="498D6002854147F39A369D8E4BD42176"/>
                </w:placeholder>
                <w15:appearance w15:val="hidden"/>
              </w:sdtPr>
              <w:sdtContent>
                <w:r w:rsidR="00A6626C">
                  <w:t>{{Instructions}}</w:t>
                </w:r>
              </w:sdtContent>
            </w:sdt>
          </w:p>
        </w:tc>
        <w:tc>
          <w:tcPr>
            <w:tcW w:w="2726" w:type="dxa"/>
            <w:tcBorders>
              <w:top w:val="single" w:sz="4" w:space="0" w:color="7E97AD" w:themeColor="accent1"/>
            </w:tcBorders>
          </w:tcPr>
          <w:p w14:paraId="31D7DEC8" w14:textId="30AED678" w:rsidR="00EF64D5" w:rsidRDefault="00A6626C" w:rsidP="00EF64D5">
            <w:pPr>
              <w:jc w:val="center"/>
            </w:pPr>
            <w:r>
              <w:t>{{</w:t>
            </w:r>
            <w:proofErr w:type="spellStart"/>
            <w:r>
              <w:t>date_echeance</w:t>
            </w:r>
            <w:proofErr w:type="spellEnd"/>
            <w:r>
              <w:t>}}</w:t>
            </w:r>
          </w:p>
        </w:tc>
      </w:tr>
    </w:tbl>
    <w:tbl>
      <w:tblPr>
        <w:tblStyle w:val="Tableaudefacture"/>
        <w:tblW w:w="5000" w:type="pct"/>
        <w:tblLayout w:type="fixed"/>
        <w:tblLook w:val="04E0" w:firstRow="1" w:lastRow="1" w:firstColumn="1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1992"/>
        <w:gridCol w:w="3980"/>
        <w:gridCol w:w="1992"/>
        <w:gridCol w:w="1992"/>
      </w:tblGrid>
      <w:tr w:rsidR="007C1172" w:rsidRPr="00AC7F39" w14:paraId="08431F1C" w14:textId="77777777" w:rsidTr="00A6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2" w:type="dxa"/>
          </w:tcPr>
          <w:p w14:paraId="1AF41191" w14:textId="77777777" w:rsidR="007C1172" w:rsidRPr="00AC7F39" w:rsidRDefault="00000000" w:rsidP="00F70727">
            <w:pPr>
              <w:pStyle w:val="CaractreTitre1blanc"/>
              <w:jc w:val="left"/>
            </w:pPr>
            <w:sdt>
              <w:sdtPr>
                <w:id w:val="-1186138732"/>
                <w:placeholder>
                  <w:docPart w:val="A4ED962756B14336A008B75767AA829A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Quantité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3980" w:type="dxa"/>
          </w:tcPr>
          <w:p w14:paraId="2052BA19" w14:textId="77777777" w:rsidR="007C1172" w:rsidRPr="00AC7F39" w:rsidRDefault="00000000" w:rsidP="00F70727">
            <w:pPr>
              <w:pStyle w:val="CaractreTitre1blanc"/>
              <w:jc w:val="left"/>
            </w:pPr>
            <w:sdt>
              <w:sdtPr>
                <w:id w:val="495689249"/>
                <w:placeholder>
                  <w:docPart w:val="401F3296FFA74F8D9FF4B075305811E5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Description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1992" w:type="dxa"/>
          </w:tcPr>
          <w:p w14:paraId="20BA236E" w14:textId="77777777" w:rsidR="007C1172" w:rsidRPr="00AC7F39" w:rsidRDefault="00000000" w:rsidP="00F70727">
            <w:pPr>
              <w:pStyle w:val="CaractreTitre1blanc"/>
              <w:jc w:val="right"/>
            </w:pPr>
            <w:sdt>
              <w:sdtPr>
                <w:id w:val="822944476"/>
                <w:placeholder>
                  <w:docPart w:val="59E065682C9342F29B5D3340592946B6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Prix unitaire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sdt>
          <w:sdtPr>
            <w:id w:val="1062519107"/>
            <w:placeholder>
              <w:docPart w:val="BE59D12B2A7C49CBA336612462C0AA26"/>
            </w:placeholder>
            <w:temporary/>
            <w:showingPlcHdr/>
            <w15:appearance w15:val="hidden"/>
          </w:sdtPr>
          <w:sdtContent>
            <w:tc>
              <w:tcPr>
                <w:tcW w:w="1992" w:type="dxa"/>
              </w:tcPr>
              <w:p w14:paraId="1FEDFE57" w14:textId="77777777" w:rsidR="007C1172" w:rsidRPr="00AC7F39" w:rsidRDefault="0018376C" w:rsidP="00F70727">
                <w:pPr>
                  <w:pStyle w:val="CaractreTitre1blanc"/>
                  <w:jc w:val="right"/>
                </w:pPr>
                <w:r w:rsidRPr="00AC7F39">
                  <w:rPr>
                    <w:lang w:bidi="fr-FR"/>
                  </w:rPr>
                  <w:t>Total</w:t>
                </w:r>
              </w:p>
            </w:tc>
          </w:sdtContent>
        </w:sdt>
      </w:tr>
      <w:tr w:rsidR="007C1172" w:rsidRPr="00AC7F39" w14:paraId="6C54FA74" w14:textId="77777777" w:rsidTr="00A6626C">
        <w:tc>
          <w:tcPr>
            <w:tcW w:w="1992" w:type="dxa"/>
          </w:tcPr>
          <w:p w14:paraId="120D1DF0" w14:textId="2451E82B" w:rsidR="007C1172" w:rsidRPr="00AC7F39" w:rsidRDefault="00000000" w:rsidP="00F70727">
            <w:sdt>
              <w:sdtPr>
                <w:id w:val="1305353443"/>
                <w:placeholder>
                  <w:docPart w:val="F589F9DDE1154155B758A361EA03457B"/>
                </w:placeholder>
                <w15:appearance w15:val="hidden"/>
              </w:sdtPr>
              <w:sdtContent>
                <w:r w:rsidR="00A6626C">
                  <w:t>{{number_Q1}}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3980" w:type="dxa"/>
          </w:tcPr>
          <w:p w14:paraId="1C422C79" w14:textId="39AD9CAD" w:rsidR="007C1172" w:rsidRPr="00AC7F39" w:rsidRDefault="00A6626C" w:rsidP="00F70727">
            <w:r>
              <w:t>{{description_Q1}}</w:t>
            </w:r>
          </w:p>
        </w:tc>
        <w:tc>
          <w:tcPr>
            <w:tcW w:w="1992" w:type="dxa"/>
          </w:tcPr>
          <w:p w14:paraId="31B0DED9" w14:textId="1AB805FC" w:rsidR="007C1172" w:rsidRPr="00AC7F39" w:rsidRDefault="00A6626C" w:rsidP="00F70727">
            <w:pPr>
              <w:jc w:val="right"/>
            </w:pPr>
            <w:r>
              <w:t>{{number_unitprice_Q1}}</w:t>
            </w:r>
          </w:p>
        </w:tc>
        <w:tc>
          <w:tcPr>
            <w:tcW w:w="1992" w:type="dxa"/>
          </w:tcPr>
          <w:p w14:paraId="6961E9D8" w14:textId="015D76B3" w:rsidR="00D360FC" w:rsidRPr="00AC7F39" w:rsidRDefault="00000000" w:rsidP="00F70727">
            <w:pPr>
              <w:jc w:val="right"/>
            </w:pPr>
            <w:sdt>
              <w:sdtPr>
                <w:id w:val="-903056548"/>
                <w:placeholder>
                  <w:docPart w:val="F12564E8D1AB467886496CC4727507C6"/>
                </w:placeholder>
                <w15:appearance w15:val="hidden"/>
              </w:sdtPr>
              <w:sdtContent>
                <w:r w:rsidR="00A6626C">
                  <w:t>{{number_total_Q1}}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  <w:tr w:rsidR="00A6626C" w:rsidRPr="00AC7F39" w14:paraId="7BD4D5F2" w14:textId="77777777" w:rsidTr="00A6626C">
        <w:tc>
          <w:tcPr>
            <w:tcW w:w="1992" w:type="dxa"/>
          </w:tcPr>
          <w:p w14:paraId="13191F11" w14:textId="1F717C9B" w:rsidR="00A6626C" w:rsidRPr="00AC7F39" w:rsidRDefault="00A6626C" w:rsidP="00A6626C">
            <w:r>
              <w:t>{{nubmer_Q2}}</w:t>
            </w:r>
          </w:p>
        </w:tc>
        <w:tc>
          <w:tcPr>
            <w:tcW w:w="3980" w:type="dxa"/>
          </w:tcPr>
          <w:p w14:paraId="45C98A72" w14:textId="7CF40826" w:rsidR="00A6626C" w:rsidRPr="00AC7F39" w:rsidRDefault="00A6626C" w:rsidP="00A6626C">
            <w:r>
              <w:t>{{description_Q2}}</w:t>
            </w:r>
          </w:p>
        </w:tc>
        <w:tc>
          <w:tcPr>
            <w:tcW w:w="1992" w:type="dxa"/>
          </w:tcPr>
          <w:p w14:paraId="5FD104E3" w14:textId="41AC66EE" w:rsidR="00A6626C" w:rsidRPr="00AC7F39" w:rsidRDefault="00A6626C" w:rsidP="00A6626C">
            <w:pPr>
              <w:jc w:val="right"/>
            </w:pPr>
            <w:r>
              <w:t>{{number_unitprice_Q2}}</w:t>
            </w:r>
          </w:p>
        </w:tc>
        <w:tc>
          <w:tcPr>
            <w:tcW w:w="1992" w:type="dxa"/>
          </w:tcPr>
          <w:p w14:paraId="70B5719F" w14:textId="1FC32523" w:rsidR="00A6626C" w:rsidRPr="00AC7F39" w:rsidRDefault="00000000" w:rsidP="00A6626C">
            <w:pPr>
              <w:jc w:val="right"/>
            </w:pPr>
            <w:sdt>
              <w:sdtPr>
                <w:id w:val="-458185871"/>
                <w:placeholder>
                  <w:docPart w:val="B01B9CEFC08E48DC9856C4EE9CD3EED7"/>
                </w:placeholder>
                <w15:appearance w15:val="hidden"/>
              </w:sdtPr>
              <w:sdtContent>
                <w:r w:rsidR="00A6626C">
                  <w:t>{{number_total_Q2}}</w:t>
                </w:r>
              </w:sdtContent>
            </w:sdt>
            <w:r w:rsidR="00A6626C" w:rsidRPr="00AC7F39">
              <w:rPr>
                <w:lang w:bidi="fr-FR"/>
              </w:rPr>
              <w:t xml:space="preserve"> </w:t>
            </w:r>
          </w:p>
        </w:tc>
      </w:tr>
      <w:tr w:rsidR="00363B0A" w:rsidRPr="00AC7F39" w14:paraId="661B82A0" w14:textId="77777777" w:rsidTr="00A6626C">
        <w:tc>
          <w:tcPr>
            <w:tcW w:w="1992" w:type="dxa"/>
          </w:tcPr>
          <w:p w14:paraId="2F20A86A" w14:textId="77777777" w:rsidR="00363B0A" w:rsidRPr="00AC7F39" w:rsidRDefault="00363B0A" w:rsidP="00C46A36"/>
        </w:tc>
        <w:tc>
          <w:tcPr>
            <w:tcW w:w="3980" w:type="dxa"/>
          </w:tcPr>
          <w:p w14:paraId="12E9BBF5" w14:textId="77777777" w:rsidR="00363B0A" w:rsidRPr="00AC7F39" w:rsidRDefault="00363B0A" w:rsidP="00C46A36"/>
        </w:tc>
        <w:tc>
          <w:tcPr>
            <w:tcW w:w="1992" w:type="dxa"/>
          </w:tcPr>
          <w:p w14:paraId="2BDC6A7D" w14:textId="77777777" w:rsidR="00363B0A" w:rsidRPr="00AC7F39" w:rsidRDefault="00363B0A" w:rsidP="00C46A36">
            <w:pPr>
              <w:jc w:val="right"/>
            </w:pPr>
          </w:p>
        </w:tc>
        <w:tc>
          <w:tcPr>
            <w:tcW w:w="1992" w:type="dxa"/>
          </w:tcPr>
          <w:p w14:paraId="41EE1800" w14:textId="77777777" w:rsidR="00363B0A" w:rsidRPr="00AC7F39" w:rsidRDefault="00363B0A" w:rsidP="00C46A36">
            <w:pPr>
              <w:jc w:val="right"/>
            </w:pPr>
          </w:p>
        </w:tc>
      </w:tr>
      <w:tr w:rsidR="00363B0A" w:rsidRPr="00AC7F39" w14:paraId="7209AEE8" w14:textId="77777777" w:rsidTr="00A6626C">
        <w:tc>
          <w:tcPr>
            <w:tcW w:w="1992" w:type="dxa"/>
          </w:tcPr>
          <w:p w14:paraId="486F3108" w14:textId="77777777" w:rsidR="00363B0A" w:rsidRPr="00AC7F39" w:rsidRDefault="00363B0A" w:rsidP="00C46A36"/>
        </w:tc>
        <w:tc>
          <w:tcPr>
            <w:tcW w:w="3980" w:type="dxa"/>
          </w:tcPr>
          <w:p w14:paraId="6CB8D1E0" w14:textId="77777777" w:rsidR="00363B0A" w:rsidRPr="00AC7F39" w:rsidRDefault="00363B0A" w:rsidP="00C46A36"/>
        </w:tc>
        <w:tc>
          <w:tcPr>
            <w:tcW w:w="1992" w:type="dxa"/>
          </w:tcPr>
          <w:p w14:paraId="095873A4" w14:textId="77777777" w:rsidR="00363B0A" w:rsidRPr="00AC7F39" w:rsidRDefault="00363B0A" w:rsidP="00C46A36">
            <w:pPr>
              <w:jc w:val="right"/>
            </w:pPr>
          </w:p>
        </w:tc>
        <w:tc>
          <w:tcPr>
            <w:tcW w:w="1992" w:type="dxa"/>
          </w:tcPr>
          <w:p w14:paraId="21591865" w14:textId="77777777" w:rsidR="00363B0A" w:rsidRPr="00AC7F39" w:rsidRDefault="00363B0A" w:rsidP="00C46A36">
            <w:pPr>
              <w:jc w:val="right"/>
            </w:pPr>
          </w:p>
        </w:tc>
      </w:tr>
      <w:tr w:rsidR="00363B0A" w:rsidRPr="00AC7F39" w14:paraId="08F91706" w14:textId="77777777" w:rsidTr="00A6626C">
        <w:tc>
          <w:tcPr>
            <w:tcW w:w="1992" w:type="dxa"/>
          </w:tcPr>
          <w:p w14:paraId="788800C6" w14:textId="77777777" w:rsidR="00363B0A" w:rsidRPr="00AC7F39" w:rsidRDefault="00363B0A" w:rsidP="00C46A36"/>
        </w:tc>
        <w:tc>
          <w:tcPr>
            <w:tcW w:w="3980" w:type="dxa"/>
          </w:tcPr>
          <w:p w14:paraId="1492ADEF" w14:textId="77777777" w:rsidR="00363B0A" w:rsidRPr="00AC7F39" w:rsidRDefault="00363B0A" w:rsidP="00C46A36"/>
        </w:tc>
        <w:tc>
          <w:tcPr>
            <w:tcW w:w="1992" w:type="dxa"/>
          </w:tcPr>
          <w:p w14:paraId="5A2762FE" w14:textId="77777777" w:rsidR="00363B0A" w:rsidRPr="00AC7F39" w:rsidRDefault="00363B0A" w:rsidP="00C46A36">
            <w:pPr>
              <w:jc w:val="right"/>
            </w:pPr>
          </w:p>
        </w:tc>
        <w:tc>
          <w:tcPr>
            <w:tcW w:w="1992" w:type="dxa"/>
          </w:tcPr>
          <w:p w14:paraId="340D9AD1" w14:textId="77777777" w:rsidR="00363B0A" w:rsidRPr="00AC7F39" w:rsidRDefault="00363B0A" w:rsidP="00C46A36">
            <w:pPr>
              <w:jc w:val="right"/>
            </w:pPr>
          </w:p>
        </w:tc>
      </w:tr>
      <w:tr w:rsidR="007C1172" w:rsidRPr="00AC7F39" w14:paraId="291CEDE1" w14:textId="77777777" w:rsidTr="00A6626C">
        <w:tc>
          <w:tcPr>
            <w:tcW w:w="1992" w:type="dxa"/>
          </w:tcPr>
          <w:p w14:paraId="56F50583" w14:textId="77777777" w:rsidR="007C1172" w:rsidRPr="00AC7F39" w:rsidRDefault="007C1172" w:rsidP="00C46A36"/>
        </w:tc>
        <w:tc>
          <w:tcPr>
            <w:tcW w:w="3980" w:type="dxa"/>
          </w:tcPr>
          <w:p w14:paraId="10E1659C" w14:textId="77777777" w:rsidR="007C1172" w:rsidRPr="00AC7F39" w:rsidRDefault="007C1172" w:rsidP="00C46A36"/>
        </w:tc>
        <w:tc>
          <w:tcPr>
            <w:tcW w:w="1992" w:type="dxa"/>
          </w:tcPr>
          <w:p w14:paraId="3203BE2E" w14:textId="77777777" w:rsidR="007C1172" w:rsidRPr="00AC7F39" w:rsidRDefault="007C1172" w:rsidP="00C46A36">
            <w:pPr>
              <w:jc w:val="right"/>
            </w:pPr>
          </w:p>
        </w:tc>
        <w:tc>
          <w:tcPr>
            <w:tcW w:w="1992" w:type="dxa"/>
          </w:tcPr>
          <w:p w14:paraId="54A3C081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026441AE" w14:textId="77777777" w:rsidTr="00A662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2" w:type="dxa"/>
          </w:tcPr>
          <w:p w14:paraId="55DEA27C" w14:textId="77777777" w:rsidR="007C1172" w:rsidRPr="00AC7F39" w:rsidRDefault="007C1172" w:rsidP="00C46A36"/>
        </w:tc>
        <w:tc>
          <w:tcPr>
            <w:tcW w:w="3980" w:type="dxa"/>
          </w:tcPr>
          <w:p w14:paraId="590C4F67" w14:textId="77777777" w:rsidR="007C1172" w:rsidRPr="00AC7F39" w:rsidRDefault="007C1172" w:rsidP="00C46A36"/>
        </w:tc>
        <w:tc>
          <w:tcPr>
            <w:tcW w:w="1992" w:type="dxa"/>
          </w:tcPr>
          <w:p w14:paraId="484F12E3" w14:textId="77777777" w:rsidR="007C1172" w:rsidRPr="00AC7F39" w:rsidRDefault="007C1172" w:rsidP="00C46A36">
            <w:pPr>
              <w:jc w:val="right"/>
            </w:pPr>
          </w:p>
        </w:tc>
        <w:tc>
          <w:tcPr>
            <w:tcW w:w="1992" w:type="dxa"/>
          </w:tcPr>
          <w:p w14:paraId="1C945A98" w14:textId="77777777" w:rsidR="007C1172" w:rsidRPr="00AC7F39" w:rsidRDefault="007C1172" w:rsidP="00C46A36">
            <w:pPr>
              <w:jc w:val="right"/>
            </w:pPr>
          </w:p>
        </w:tc>
      </w:tr>
    </w:tbl>
    <w:tbl>
      <w:tblPr>
        <w:tblStyle w:val="TableauGrille1Clair-Accentuation1"/>
        <w:tblW w:w="2500" w:type="pct"/>
        <w:tblLayout w:type="fixed"/>
        <w:tblLook w:val="0420" w:firstRow="1" w:lastRow="0" w:firstColumn="0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2986"/>
        <w:gridCol w:w="1992"/>
      </w:tblGrid>
      <w:tr w:rsidR="00505793" w:rsidRPr="00AC7F39" w14:paraId="5715F7E0" w14:textId="77777777" w:rsidTr="0050579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92" w:type="dxa"/>
          <w:trHeight w:val="403"/>
        </w:trPr>
        <w:tc>
          <w:tcPr>
            <w:tcW w:w="2986" w:type="dxa"/>
          </w:tcPr>
          <w:p w14:paraId="760118B7" w14:textId="21E33303" w:rsidR="00505793" w:rsidRPr="00AC7F39" w:rsidRDefault="00505793" w:rsidP="00C46A36">
            <w:pPr>
              <w:pStyle w:val="Titre1"/>
              <w:spacing w:before="80" w:after="80"/>
            </w:pPr>
          </w:p>
        </w:tc>
      </w:tr>
      <w:tr w:rsidR="007C1172" w:rsidRPr="00AC7F39" w14:paraId="449391DA" w14:textId="77777777" w:rsidTr="00505793">
        <w:trPr>
          <w:trHeight w:val="403"/>
        </w:trPr>
        <w:tc>
          <w:tcPr>
            <w:tcW w:w="298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A1877DA" w14:textId="109F6FD7" w:rsidR="007C1172" w:rsidRPr="00505793" w:rsidRDefault="00505793" w:rsidP="00C46A36">
            <w:pPr>
              <w:pStyle w:val="Titre2"/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EN euros</w:t>
            </w:r>
          </w:p>
        </w:tc>
        <w:tc>
          <w:tcPr>
            <w:tcW w:w="199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7BACE92" w14:textId="2FDB8F14" w:rsidR="007C1172" w:rsidRPr="00505793" w:rsidRDefault="00A6626C" w:rsidP="00F7072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number_total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</w:tbl>
    <w:p w14:paraId="2CFD4259" w14:textId="730B9D65" w:rsidR="00505793" w:rsidRDefault="00505793" w:rsidP="004A1D7B">
      <w:pPr>
        <w:pStyle w:val="Formuledepolitess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94E2F" wp14:editId="3400C92A">
                <wp:simplePos x="0" y="0"/>
                <wp:positionH relativeFrom="column">
                  <wp:posOffset>4300892</wp:posOffset>
                </wp:positionH>
                <wp:positionV relativeFrom="paragraph">
                  <wp:posOffset>182709</wp:posOffset>
                </wp:positionV>
                <wp:extent cx="2012817" cy="287079"/>
                <wp:effectExtent l="0" t="0" r="26035" b="1778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817" cy="28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F9491B1" w14:textId="52EA788E" w:rsidR="00505793" w:rsidRPr="00505793" w:rsidRDefault="00505793">
                            <w:pPr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505793">
                              <w:rPr>
                                <w:color w:val="auto"/>
                                <w:sz w:val="18"/>
                                <w:szCs w:val="18"/>
                              </w:rPr>
                              <w:t>TVA non applicable, art. 293 B du CGI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294E2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38.65pt;margin-top:14.4pt;width:158.5pt;height:22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" fillcolor="white [3201]" strokecolor="#7e97ad [3204]" strokeweight=".5pt">
                <v:textbox>
                  <w:txbxContent>
                    <w:p w14:paraId="1F9491B1" w14:textId="52EA788E" w:rsidR="00505793" w:rsidRPr="00505793" w:rsidRDefault="00505793">
                      <w:pPr>
                        <w:rPr>
                          <w:color w:val="auto"/>
                          <w:sz w:val="18"/>
                          <w:szCs w:val="18"/>
                        </w:rPr>
                      </w:pPr>
                      <w:r w:rsidRPr="00505793">
                        <w:rPr>
                          <w:color w:val="auto"/>
                          <w:sz w:val="18"/>
                          <w:szCs w:val="18"/>
                        </w:rPr>
                        <w:t>TVA non applicable, art. 293 B du CGI</w:t>
                      </w:r>
                    </w:p>
                  </w:txbxContent>
                </v:textbox>
              </v:shape>
            </w:pict>
          </mc:Fallback>
        </mc:AlternateContent>
      </w:r>
    </w:p>
    <w:p w14:paraId="6C4F37BA" w14:textId="5CB86472" w:rsidR="004A1D7B" w:rsidRPr="00AC7F39" w:rsidRDefault="00EF64D5" w:rsidP="004A1D7B">
      <w:pPr>
        <w:pStyle w:val="Formuledepolitess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F244AE" wp14:editId="27CD533B">
                <wp:simplePos x="0" y="0"/>
                <wp:positionH relativeFrom="column">
                  <wp:posOffset>3939141</wp:posOffset>
                </wp:positionH>
                <wp:positionV relativeFrom="paragraph">
                  <wp:posOffset>347373</wp:posOffset>
                </wp:positionV>
                <wp:extent cx="2689521" cy="1487690"/>
                <wp:effectExtent l="0" t="0" r="15875" b="17780"/>
                <wp:wrapNone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521" cy="1487690"/>
                        </a:xfrm>
                        <a:custGeom>
                          <a:avLst/>
                          <a:gdLst>
                            <a:gd name="connsiteX0" fmla="*/ 1978926 w 2689521"/>
                            <a:gd name="connsiteY0" fmla="*/ 504967 h 1487690"/>
                            <a:gd name="connsiteX1" fmla="*/ 1760561 w 2689521"/>
                            <a:gd name="connsiteY1" fmla="*/ 750627 h 1487690"/>
                            <a:gd name="connsiteX2" fmla="*/ 545911 w 2689521"/>
                            <a:gd name="connsiteY2" fmla="*/ 846161 h 1487690"/>
                            <a:gd name="connsiteX3" fmla="*/ 600502 w 2689521"/>
                            <a:gd name="connsiteY3" fmla="*/ 668740 h 1487690"/>
                            <a:gd name="connsiteX4" fmla="*/ 1760561 w 2689521"/>
                            <a:gd name="connsiteY4" fmla="*/ 518615 h 1487690"/>
                            <a:gd name="connsiteX5" fmla="*/ 1787857 w 2689521"/>
                            <a:gd name="connsiteY5" fmla="*/ 191069 h 1487690"/>
                            <a:gd name="connsiteX6" fmla="*/ 1678675 w 2689521"/>
                            <a:gd name="connsiteY6" fmla="*/ 245660 h 1487690"/>
                            <a:gd name="connsiteX7" fmla="*/ 736979 w 2689521"/>
                            <a:gd name="connsiteY7" fmla="*/ 1487606 h 1487690"/>
                            <a:gd name="connsiteX8" fmla="*/ 423081 w 2689521"/>
                            <a:gd name="connsiteY8" fmla="*/ 1228298 h 1487690"/>
                            <a:gd name="connsiteX9" fmla="*/ 382138 w 2689521"/>
                            <a:gd name="connsiteY9" fmla="*/ 887104 h 1487690"/>
                            <a:gd name="connsiteX10" fmla="*/ 2060812 w 2689521"/>
                            <a:gd name="connsiteY10" fmla="*/ 491319 h 1487690"/>
                            <a:gd name="connsiteX11" fmla="*/ 1651379 w 2689521"/>
                            <a:gd name="connsiteY11" fmla="*/ 696036 h 1487690"/>
                            <a:gd name="connsiteX12" fmla="*/ 0 w 2689521"/>
                            <a:gd name="connsiteY12" fmla="*/ 1160060 h 1487690"/>
                            <a:gd name="connsiteX13" fmla="*/ 2442950 w 2689521"/>
                            <a:gd name="connsiteY13" fmla="*/ 313898 h 1487690"/>
                            <a:gd name="connsiteX14" fmla="*/ 2470245 w 2689521"/>
                            <a:gd name="connsiteY14" fmla="*/ 0 h 14876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689521" h="1487690">
                              <a:moveTo>
                                <a:pt x="1978926" y="504967"/>
                              </a:moveTo>
                              <a:cubicBezTo>
                                <a:pt x="1906138" y="586854"/>
                                <a:pt x="1860866" y="706554"/>
                                <a:pt x="1760561" y="750627"/>
                              </a:cubicBezTo>
                              <a:cubicBezTo>
                                <a:pt x="1250743" y="974638"/>
                                <a:pt x="1044321" y="897280"/>
                                <a:pt x="545911" y="846161"/>
                              </a:cubicBezTo>
                              <a:cubicBezTo>
                                <a:pt x="564108" y="787021"/>
                                <a:pt x="547858" y="701256"/>
                                <a:pt x="600502" y="668740"/>
                              </a:cubicBezTo>
                              <a:cubicBezTo>
                                <a:pt x="845943" y="517144"/>
                                <a:pt x="1589365" y="527953"/>
                                <a:pt x="1760561" y="518615"/>
                              </a:cubicBezTo>
                              <a:cubicBezTo>
                                <a:pt x="1823415" y="418049"/>
                                <a:pt x="1913729" y="328384"/>
                                <a:pt x="1787857" y="191069"/>
                              </a:cubicBezTo>
                              <a:cubicBezTo>
                                <a:pt x="1760362" y="161074"/>
                                <a:pt x="1715069" y="227463"/>
                                <a:pt x="1678675" y="245660"/>
                              </a:cubicBezTo>
                              <a:cubicBezTo>
                                <a:pt x="1542797" y="537398"/>
                                <a:pt x="1343119" y="1498057"/>
                                <a:pt x="736979" y="1487606"/>
                              </a:cubicBezTo>
                              <a:cubicBezTo>
                                <a:pt x="601282" y="1485266"/>
                                <a:pt x="527714" y="1314734"/>
                                <a:pt x="423081" y="1228298"/>
                              </a:cubicBezTo>
                              <a:cubicBezTo>
                                <a:pt x="409433" y="1114567"/>
                                <a:pt x="300387" y="967341"/>
                                <a:pt x="382138" y="887104"/>
                              </a:cubicBezTo>
                              <a:cubicBezTo>
                                <a:pt x="898177" y="380622"/>
                                <a:pt x="1423528" y="500975"/>
                                <a:pt x="2060812" y="491319"/>
                              </a:cubicBezTo>
                              <a:cubicBezTo>
                                <a:pt x="1924334" y="559558"/>
                                <a:pt x="1794357" y="642744"/>
                                <a:pt x="1651379" y="696036"/>
                              </a:cubicBezTo>
                              <a:cubicBezTo>
                                <a:pt x="720795" y="1042891"/>
                                <a:pt x="765334" y="1010727"/>
                                <a:pt x="0" y="1160060"/>
                              </a:cubicBezTo>
                              <a:cubicBezTo>
                                <a:pt x="1578354" y="296433"/>
                                <a:pt x="-265226" y="1229339"/>
                                <a:pt x="2442950" y="313898"/>
                              </a:cubicBezTo>
                              <a:cubicBezTo>
                                <a:pt x="2894039" y="161417"/>
                                <a:pt x="2616183" y="83393"/>
                                <a:pt x="247024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7DBDB" id="Forme libre : forme 10" o:spid="_x0000_s1026" style="position:absolute;margin-left:310.15pt;margin-top:27.35pt;width:211.75pt;height:11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89521,1487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" path="m1978926,504967v-72788,81887,-118060,201587,-218365,245660c1250743,974638,1044321,897280,545911,846161v18197,-59140,1947,-144905,54591,-177421c845943,517144,1589365,527953,1760561,518615v62854,-100566,153168,-190231,27296,-327546c1760362,161074,1715069,227463,1678675,245660,1542797,537398,1343119,1498057,736979,1487606,601282,1485266,527714,1314734,423081,1228298,409433,1114567,300387,967341,382138,887104,898177,380622,1423528,500975,2060812,491319v-136478,68239,-266455,151425,-409433,204717c720795,1042891,765334,1010727,,1160060,1578354,296433,-265226,1229339,2442950,313898,2894039,161417,2616183,83393,2470245,e" filled="f" strokecolor="#11161b [484]" strokeweight="2pt">
                <v:path arrowok="t" o:connecttype="custom" o:connectlocs="1978926,504967;1760561,750627;545911,846161;600502,668740;1760561,518615;1787857,191069;1678675,245660;736979,1487606;423081,1228298;382138,887104;2060812,491319;1651379,696036;0,1160060;2442950,313898;2470245,0" o:connectangles="0,0,0,0,0,0,0,0,0,0,0,0,0,0,0"/>
              </v:shape>
            </w:pict>
          </mc:Fallback>
        </mc:AlternateContent>
      </w:r>
      <w:r w:rsidR="009542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A7B37" wp14:editId="2D9987CF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2828925" cy="1647825"/>
                <wp:effectExtent l="0" t="0" r="2857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ausimple2"/>
                              <w:tblW w:w="5000" w:type="pct"/>
                              <w:tblBorders>
                                <w:top w:val="none" w:sz="0" w:space="0" w:color="auto"/>
                                <w:bottom w:val="none" w:sz="0" w:space="0" w:color="auto"/>
                              </w:tblBorders>
                              <w:tblLayout w:type="fixed"/>
                              <w:tblLook w:val="0620" w:firstRow="1" w:lastRow="0" w:firstColumn="0" w:lastColumn="0" w:noHBand="1" w:noVBand="1"/>
                            </w:tblPr>
                            <w:tblGrid>
                              <w:gridCol w:w="4172"/>
                            </w:tblGrid>
                            <w:tr w:rsidR="009542B6" w:rsidRPr="00AC7F39" w14:paraId="654D8C1A" w14:textId="77777777" w:rsidTr="00FC4B0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2520" w:type="dxa"/>
                                  <w:tcBorders>
                                    <w:bottom w:val="single" w:sz="4" w:space="0" w:color="7E97AD" w:themeColor="accent1"/>
                                  </w:tcBorders>
                                  <w:tcMar>
                                    <w:top w:w="331" w:type="dxa"/>
                                    <w:left w:w="115" w:type="dxa"/>
                                    <w:right w:w="115" w:type="dxa"/>
                                  </w:tcMar>
                                </w:tcPr>
                                <w:p w14:paraId="2C2A13FD" w14:textId="661AABFD" w:rsidR="009542B6" w:rsidRPr="009542B6" w:rsidRDefault="00000000" w:rsidP="009542B6">
                                  <w:pPr>
                                    <w:pStyle w:val="Titre1"/>
                                    <w:rPr>
                                      <w:rFonts w:cstheme="majorHAnsi"/>
                                    </w:rPr>
                                  </w:pPr>
                                  <w:sdt>
                                    <w:sdtPr>
                                      <w:rPr>
                                        <w:rFonts w:cstheme="majorHAnsi"/>
                                      </w:rPr>
                                      <w:id w:val="-617447574"/>
                                      <w:placeholder>
                                        <w:docPart w:val="10277A064B334799B578772DB13D317B"/>
                                      </w:placeholder>
                                      <w15:appearance w15:val="hidden"/>
                                    </w:sdtPr>
                                    <w:sdtContent>
                                      <w:r w:rsidR="009542B6" w:rsidRPr="009542B6">
                                        <w:rPr>
                                          <w:rFonts w:cstheme="majorHAnsi"/>
                                        </w:rPr>
                                        <w:t>COORDONNEES BANCAIRES</w:t>
                                      </w:r>
                                    </w:sdtContent>
                                  </w:sdt>
                                  <w:r w:rsidR="009542B6" w:rsidRPr="009542B6">
                                    <w:rPr>
                                      <w:rFonts w:cstheme="majorHAnsi"/>
                                      <w:lang w:bidi="fr-F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9542B6" w:rsidRPr="006952C1" w14:paraId="2BC4B4B9" w14:textId="77777777" w:rsidTr="00FC4B0E">
                              <w:tc>
                                <w:tcPr>
                                  <w:tcW w:w="2520" w:type="dxa"/>
                                  <w:tcBorders>
                                    <w:top w:val="single" w:sz="4" w:space="0" w:color="7E97AD" w:themeColor="accent1"/>
                                  </w:tcBorders>
                                  <w:tcMar>
                                    <w:left w:w="115" w:type="dxa"/>
                                    <w:bottom w:w="317" w:type="dxa"/>
                                    <w:right w:w="115" w:type="dxa"/>
                                  </w:tcMar>
                                </w:tcPr>
                                <w:p w14:paraId="6B04AE50" w14:textId="46709CC1" w:rsidR="009542B6" w:rsidRPr="009542B6" w:rsidRDefault="00000000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bidi="fr-FR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hAnsiTheme="majorHAnsi" w:cstheme="majorHAnsi"/>
                                      </w:rPr>
                                      <w:id w:val="1884203221"/>
                                      <w:placeholder>
                                        <w:docPart w:val="F3E5B1576B47410DAF74CCA39E7B271A"/>
                                      </w:placeholder>
                                      <w15:appearance w15:val="hidden"/>
                                    </w:sdtPr>
                                    <w:sdtContent>
                                      <w:r w:rsidR="009542B6" w:rsidRPr="009542B6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</w:rPr>
                                        <w:t xml:space="preserve">Titulaire : </w:t>
                                      </w:r>
                                      <w:r w:rsidR="00A6626C">
                                        <w:rPr>
                                          <w:rFonts w:asciiTheme="majorHAnsi" w:hAnsiTheme="majorHAnsi" w:cstheme="majorHAnsi"/>
                                        </w:rPr>
                                        <w:t>{{</w:t>
                                      </w:r>
                                      <w:proofErr w:type="spellStart"/>
                                      <w:r w:rsidR="00A6626C">
                                        <w:rPr>
                                          <w:rFonts w:asciiTheme="majorHAnsi" w:hAnsiTheme="majorHAnsi" w:cstheme="majorHAnsi"/>
                                        </w:rPr>
                                        <w:t>names</w:t>
                                      </w:r>
                                      <w:proofErr w:type="spellEnd"/>
                                      <w:r w:rsidR="00A6626C">
                                        <w:rPr>
                                          <w:rFonts w:asciiTheme="majorHAnsi" w:hAnsiTheme="majorHAnsi" w:cstheme="majorHAnsi"/>
                                        </w:rPr>
                                        <w:t>}}</w:t>
                                      </w:r>
                                    </w:sdtContent>
                                  </w:sdt>
                                </w:p>
                                <w:p w14:paraId="2DA03058" w14:textId="19428518" w:rsidR="009542B6" w:rsidRPr="009542B6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bidi="fr-FR"/>
                                    </w:rPr>
                                  </w:pPr>
                                  <w:r w:rsidRPr="009542B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bidi="fr-FR"/>
                                    </w:rPr>
                                    <w:t xml:space="preserve">IBAN : </w:t>
                                  </w:r>
                                  <w:r w:rsidR="00A6626C">
                                    <w:rPr>
                                      <w:rFonts w:asciiTheme="majorHAnsi" w:hAnsiTheme="majorHAnsi" w:cstheme="majorHAnsi"/>
                                      <w:lang w:bidi="fr-FR"/>
                                    </w:rPr>
                                    <w:t>{{IBAN}}</w:t>
                                  </w:r>
                                </w:p>
                                <w:p w14:paraId="756B6E6A" w14:textId="07E5CD26" w:rsidR="009542B6" w:rsidRPr="00A6626C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  <w:proofErr w:type="gramStart"/>
                                  <w:r w:rsidRPr="00A6626C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 w:bidi="fr-FR"/>
                                    </w:rPr>
                                    <w:t>BIC :</w:t>
                                  </w:r>
                                  <w:proofErr w:type="gramEnd"/>
                                  <w:r w:rsidRPr="00A6626C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 w:bidi="fr-FR"/>
                                    </w:rPr>
                                    <w:t xml:space="preserve"> </w:t>
                                  </w:r>
                                  <w:r w:rsidR="00A6626C" w:rsidRPr="00A6626C"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  <w:t>{{</w:t>
                                  </w:r>
                                  <w:r w:rsidR="00A6626C"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  <w:t>BIC}}</w:t>
                                  </w:r>
                                </w:p>
                                <w:p w14:paraId="245810CD" w14:textId="6CBA722C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  <w:proofErr w:type="gramStart"/>
                                  <w:r w:rsidRPr="005830B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 w:bidi="fr-FR"/>
                                    </w:rPr>
                                    <w:t>BANQUE :</w:t>
                                  </w:r>
                                  <w:proofErr w:type="gramEnd"/>
                                  <w:r w:rsidRPr="005830B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 w:bidi="fr-FR"/>
                                    </w:rPr>
                                    <w:t xml:space="preserve"> </w:t>
                                  </w:r>
                                  <w:r w:rsidR="00A6626C"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  <w:t>{{</w:t>
                                  </w:r>
                                  <w:proofErr w:type="spellStart"/>
                                  <w:r w:rsidR="00A6626C"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  <w:t>bank_name</w:t>
                                  </w:r>
                                  <w:proofErr w:type="spellEnd"/>
                                  <w:r w:rsidR="00A6626C"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  <w:t>}}</w:t>
                                  </w:r>
                                </w:p>
                                <w:p w14:paraId="3577DF88" w14:textId="77777777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</w:p>
                                <w:p w14:paraId="52C7242B" w14:textId="77777777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</w:p>
                                <w:p w14:paraId="3CC37591" w14:textId="77777777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</w:p>
                                <w:p w14:paraId="3181FD64" w14:textId="77777777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 w:bidi="fr-FR"/>
                                    </w:rPr>
                                  </w:pPr>
                                </w:p>
                                <w:p w14:paraId="62E2A444" w14:textId="77777777" w:rsidR="009542B6" w:rsidRPr="005830BF" w:rsidRDefault="009542B6" w:rsidP="009542B6">
                                  <w:pPr>
                                    <w:rPr>
                                      <w:rFonts w:asciiTheme="majorHAnsi" w:hAnsiTheme="majorHAnsi" w:cstheme="majorHAnsi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94C3" w14:textId="2830A795" w:rsidR="00505793" w:rsidRPr="005830BF" w:rsidRDefault="00505793">
                            <w:pPr>
                              <w:rPr>
                                <w:rFonts w:asciiTheme="majorHAnsi" w:hAnsiTheme="majorHAnsi" w:cstheme="majorHAnsi"/>
                                <w:color w:val="3333CC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A7B37" id="Zone de texte 4" o:spid="_x0000_s1027" type="#_x0000_t202" style="position:absolute;left:0;text-align:left;margin-left:0;margin-top:26.95pt;width:222.75pt;height:129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" fillcolor="white [3201]" strokecolor="white [3212]" strokeweight=".5pt">
                <v:textbox>
                  <w:txbxContent>
                    <w:tbl>
                      <w:tblPr>
                        <w:tblStyle w:val="Tableausimple2"/>
                        <w:tblW w:w="5000" w:type="pct"/>
                        <w:tblBorders>
                          <w:top w:val="none" w:sz="0" w:space="0" w:color="auto"/>
                          <w:bottom w:val="none" w:sz="0" w:space="0" w:color="auto"/>
                        </w:tblBorders>
                        <w:tblLayout w:type="fixed"/>
                        <w:tblLook w:val="0620" w:firstRow="1" w:lastRow="0" w:firstColumn="0" w:lastColumn="0" w:noHBand="1" w:noVBand="1"/>
                      </w:tblPr>
                      <w:tblGrid>
                        <w:gridCol w:w="4172"/>
                      </w:tblGrid>
                      <w:tr w:rsidR="009542B6" w:rsidRPr="00AC7F39" w14:paraId="654D8C1A" w14:textId="77777777" w:rsidTr="00FC4B0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2520" w:type="dxa"/>
                            <w:tcBorders>
                              <w:bottom w:val="single" w:sz="4" w:space="0" w:color="7E97AD" w:themeColor="accent1"/>
                            </w:tcBorders>
                            <w:tcMar>
                              <w:top w:w="331" w:type="dxa"/>
                              <w:left w:w="115" w:type="dxa"/>
                              <w:right w:w="115" w:type="dxa"/>
                            </w:tcMar>
                          </w:tcPr>
                          <w:p w14:paraId="2C2A13FD" w14:textId="661AABFD" w:rsidR="009542B6" w:rsidRPr="009542B6" w:rsidRDefault="00000000" w:rsidP="009542B6">
                            <w:pPr>
                              <w:pStyle w:val="Titre1"/>
                              <w:rPr>
                                <w:rFonts w:cstheme="majorHAnsi"/>
                              </w:rPr>
                            </w:pPr>
                            <w:sdt>
                              <w:sdtPr>
                                <w:rPr>
                                  <w:rFonts w:cstheme="majorHAnsi"/>
                                </w:rPr>
                                <w:id w:val="-617447574"/>
                                <w:placeholder>
                                  <w:docPart w:val="10277A064B334799B578772DB13D317B"/>
                                </w:placeholder>
                                <w15:appearance w15:val="hidden"/>
                              </w:sdtPr>
                              <w:sdtContent>
                                <w:r w:rsidR="009542B6" w:rsidRPr="009542B6">
                                  <w:rPr>
                                    <w:rFonts w:cstheme="majorHAnsi"/>
                                  </w:rPr>
                                  <w:t>COORDONNEES BANCAIRES</w:t>
                                </w:r>
                              </w:sdtContent>
                            </w:sdt>
                            <w:r w:rsidR="009542B6" w:rsidRPr="009542B6">
                              <w:rPr>
                                <w:rFonts w:cstheme="majorHAnsi"/>
                                <w:lang w:bidi="fr-FR"/>
                              </w:rPr>
                              <w:t xml:space="preserve"> </w:t>
                            </w:r>
                          </w:p>
                        </w:tc>
                      </w:tr>
                      <w:tr w:rsidR="009542B6" w:rsidRPr="006952C1" w14:paraId="2BC4B4B9" w14:textId="77777777" w:rsidTr="00FC4B0E">
                        <w:tc>
                          <w:tcPr>
                            <w:tcW w:w="2520" w:type="dxa"/>
                            <w:tcBorders>
                              <w:top w:val="single" w:sz="4" w:space="0" w:color="7E97AD" w:themeColor="accent1"/>
                            </w:tcBorders>
                            <w:tcMar>
                              <w:left w:w="115" w:type="dxa"/>
                              <w:bottom w:w="317" w:type="dxa"/>
                              <w:right w:w="115" w:type="dxa"/>
                            </w:tcMar>
                          </w:tcPr>
                          <w:p w14:paraId="6B04AE50" w14:textId="46709CC1" w:rsidR="009542B6" w:rsidRPr="009542B6" w:rsidRDefault="00000000" w:rsidP="009542B6">
                            <w:pPr>
                              <w:rPr>
                                <w:rFonts w:asciiTheme="majorHAnsi" w:hAnsiTheme="majorHAnsi" w:cstheme="majorHAnsi"/>
                                <w:lang w:bidi="fr-FR"/>
                              </w:rPr>
                            </w:pPr>
                            <w:sdt>
                              <w:sdtPr>
                                <w:rPr>
                                  <w:rFonts w:asciiTheme="majorHAnsi" w:hAnsiTheme="majorHAnsi" w:cstheme="majorHAnsi"/>
                                </w:rPr>
                                <w:id w:val="1884203221"/>
                                <w:placeholder>
                                  <w:docPart w:val="F3E5B1576B47410DAF74CCA39E7B271A"/>
                                </w:placeholder>
                                <w15:appearance w15:val="hidden"/>
                              </w:sdtPr>
                              <w:sdtContent>
                                <w:r w:rsidR="009542B6" w:rsidRPr="009542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</w:rPr>
                                  <w:t xml:space="preserve">Titulaire : </w:t>
                                </w:r>
                                <w:r w:rsidR="00A6626C">
                                  <w:rPr>
                                    <w:rFonts w:asciiTheme="majorHAnsi" w:hAnsiTheme="majorHAnsi" w:cstheme="majorHAnsi"/>
                                  </w:rPr>
                                  <w:t>{{</w:t>
                                </w:r>
                                <w:proofErr w:type="spellStart"/>
                                <w:r w:rsidR="00A6626C">
                                  <w:rPr>
                                    <w:rFonts w:asciiTheme="majorHAnsi" w:hAnsiTheme="majorHAnsi" w:cstheme="majorHAnsi"/>
                                  </w:rPr>
                                  <w:t>names</w:t>
                                </w:r>
                                <w:proofErr w:type="spellEnd"/>
                                <w:r w:rsidR="00A6626C">
                                  <w:rPr>
                                    <w:rFonts w:asciiTheme="majorHAnsi" w:hAnsiTheme="majorHAnsi" w:cstheme="majorHAnsi"/>
                                  </w:rPr>
                                  <w:t>}}</w:t>
                                </w:r>
                              </w:sdtContent>
                            </w:sdt>
                          </w:p>
                          <w:p w14:paraId="2DA03058" w14:textId="19428518" w:rsidR="009542B6" w:rsidRPr="009542B6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bidi="fr-FR"/>
                              </w:rPr>
                            </w:pPr>
                            <w:r w:rsidRPr="009542B6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bidi="fr-FR"/>
                              </w:rPr>
                              <w:t xml:space="preserve">IBAN : </w:t>
                            </w:r>
                            <w:r w:rsidR="00A6626C">
                              <w:rPr>
                                <w:rFonts w:asciiTheme="majorHAnsi" w:hAnsiTheme="majorHAnsi" w:cstheme="majorHAnsi"/>
                                <w:lang w:bidi="fr-FR"/>
                              </w:rPr>
                              <w:t>{{IBAN}}</w:t>
                            </w:r>
                          </w:p>
                          <w:p w14:paraId="756B6E6A" w14:textId="07E5CD26" w:rsidR="009542B6" w:rsidRPr="00A6626C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  <w:proofErr w:type="gramStart"/>
                            <w:r w:rsidRPr="00A6626C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 w:bidi="fr-FR"/>
                              </w:rPr>
                              <w:t>BIC :</w:t>
                            </w:r>
                            <w:proofErr w:type="gramEnd"/>
                            <w:r w:rsidRPr="00A6626C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 w:bidi="fr-FR"/>
                              </w:rPr>
                              <w:t xml:space="preserve"> </w:t>
                            </w:r>
                            <w:r w:rsidR="00A6626C" w:rsidRPr="00A6626C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{{</w:t>
                            </w:r>
                            <w:r w:rsidR="00A6626C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BIC}}</w:t>
                            </w:r>
                          </w:p>
                          <w:p w14:paraId="245810CD" w14:textId="6CBA722C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  <w:proofErr w:type="gramStart"/>
                            <w:r w:rsidRPr="005830BF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 w:bidi="fr-FR"/>
                              </w:rPr>
                              <w:t>BANQUE :</w:t>
                            </w:r>
                            <w:proofErr w:type="gramEnd"/>
                            <w:r w:rsidRPr="005830BF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 w:bidi="fr-FR"/>
                              </w:rPr>
                              <w:t xml:space="preserve"> </w:t>
                            </w:r>
                            <w:r w:rsidR="00A6626C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{{</w:t>
                            </w:r>
                            <w:proofErr w:type="spellStart"/>
                            <w:r w:rsidR="00A6626C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bank_name</w:t>
                            </w:r>
                            <w:proofErr w:type="spellEnd"/>
                            <w:r w:rsidR="00A6626C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}}</w:t>
                            </w:r>
                          </w:p>
                          <w:p w14:paraId="3577DF88" w14:textId="77777777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</w:p>
                          <w:p w14:paraId="52C7242B" w14:textId="77777777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</w:p>
                          <w:p w14:paraId="3CC37591" w14:textId="77777777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</w:p>
                          <w:p w14:paraId="3181FD64" w14:textId="77777777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</w:p>
                          <w:p w14:paraId="62E2A444" w14:textId="77777777" w:rsidR="009542B6" w:rsidRPr="005830BF" w:rsidRDefault="009542B6" w:rsidP="009542B6">
                            <w:pPr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07F94C3" w14:textId="2830A795" w:rsidR="00505793" w:rsidRPr="005830BF" w:rsidRDefault="00505793">
                      <w:pPr>
                        <w:rPr>
                          <w:rFonts w:asciiTheme="majorHAnsi" w:hAnsiTheme="majorHAnsi" w:cstheme="majorHAnsi"/>
                          <w:color w:val="3333CC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0727" w:rsidRPr="00AC7F39">
        <w:rPr>
          <w:lang w:bidi="fr-FR"/>
        </w:rPr>
        <w:t xml:space="preserve"> </w:t>
      </w:r>
    </w:p>
    <w:p w14:paraId="3619CB1D" w14:textId="04AE4BAB" w:rsidR="004A1D7B" w:rsidRPr="00AC7F39" w:rsidRDefault="009542B6" w:rsidP="00A0366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3627E6" wp14:editId="06E42E54">
                <wp:simplePos x="0" y="0"/>
                <wp:positionH relativeFrom="column">
                  <wp:posOffset>4525645</wp:posOffset>
                </wp:positionH>
                <wp:positionV relativeFrom="paragraph">
                  <wp:posOffset>371361</wp:posOffset>
                </wp:positionV>
                <wp:extent cx="1282700" cy="381635"/>
                <wp:effectExtent l="0" t="0" r="12700" b="18415"/>
                <wp:wrapThrough wrapText="bothSides">
                  <wp:wrapPolygon edited="0">
                    <wp:start x="0" y="0"/>
                    <wp:lineTo x="0" y="21564"/>
                    <wp:lineTo x="21493" y="21564"/>
                    <wp:lineTo x="21493" y="0"/>
                    <wp:lineTo x="0" y="0"/>
                  </wp:wrapPolygon>
                </wp:wrapThrough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A30D07" w14:textId="59B4C5FE" w:rsidR="009542B6" w:rsidRPr="009542B6" w:rsidRDefault="009542B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542B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Cassien BABEY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27E6" id="Zone de texte 5" o:spid="_x0000_s1028" type="#_x0000_t202" style="position:absolute;margin-left:356.35pt;margin-top:29.25pt;width:101pt;height:3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" fillcolor="white [3201]" strokecolor="white [3212]" strokeweight=".5pt">
                <v:textbox>
                  <w:txbxContent>
                    <w:p w14:paraId="31A30D07" w14:textId="59B4C5FE" w:rsidR="009542B6" w:rsidRPr="009542B6" w:rsidRDefault="009542B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542B6">
                        <w:rPr>
                          <w:b/>
                          <w:bCs/>
                          <w:sz w:val="24"/>
                          <w:szCs w:val="24"/>
                        </w:rPr>
                        <w:t>Cassien BABEY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A1D7B" w:rsidRPr="00AC7F39" w:rsidSect="00AC7F39">
      <w:headerReference w:type="default" r:id="rId10"/>
      <w:footerReference w:type="default" r:id="rId11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CB81B" w14:textId="77777777" w:rsidR="008345E8" w:rsidRDefault="008345E8">
      <w:pPr>
        <w:spacing w:before="0" w:after="0"/>
      </w:pPr>
      <w:r>
        <w:separator/>
      </w:r>
    </w:p>
  </w:endnote>
  <w:endnote w:type="continuationSeparator" w:id="0">
    <w:p w14:paraId="78047D1E" w14:textId="77777777" w:rsidR="008345E8" w:rsidRDefault="008345E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E5BE" w14:textId="77777777" w:rsidR="007C1172" w:rsidRDefault="00B01A50">
    <w:pPr>
      <w:pStyle w:val="Pieddepage"/>
    </w:pPr>
    <w:r>
      <w:rPr>
        <w:lang w:bidi="fr-FR"/>
      </w:rPr>
      <w:t xml:space="preserve">Page </w:t>
    </w:r>
    <w:r>
      <w:rPr>
        <w:lang w:bidi="fr-FR"/>
      </w:rPr>
      <w:fldChar w:fldCharType="begin"/>
    </w:r>
    <w:r>
      <w:rPr>
        <w:lang w:bidi="fr-FR"/>
      </w:rPr>
      <w:instrText xml:space="preserve"> page </w:instrText>
    </w:r>
    <w:r>
      <w:rPr>
        <w:lang w:bidi="fr-FR"/>
      </w:rPr>
      <w:fldChar w:fldCharType="separate"/>
    </w:r>
    <w:r w:rsidR="007427F1">
      <w:rPr>
        <w:noProof/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611E1" w14:textId="77777777" w:rsidR="008345E8" w:rsidRDefault="008345E8">
      <w:pPr>
        <w:spacing w:before="0" w:after="0"/>
      </w:pPr>
      <w:r>
        <w:separator/>
      </w:r>
    </w:p>
  </w:footnote>
  <w:footnote w:type="continuationSeparator" w:id="0">
    <w:p w14:paraId="57E1978B" w14:textId="77777777" w:rsidR="008345E8" w:rsidRDefault="008345E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9C81B" w14:textId="77777777" w:rsidR="007C1172" w:rsidRPr="009A311C" w:rsidRDefault="009A311C" w:rsidP="009A311C">
    <w:pPr>
      <w:pStyle w:val="En-tte"/>
    </w:pPr>
    <w:r w:rsidRPr="009A311C">
      <w:rPr>
        <w:noProof/>
        <w:lang w:bidi="fr-FR"/>
      </w:rPr>
      <w:drawing>
        <wp:inline distT="0" distB="0" distL="0" distR="0" wp14:anchorId="383B5795" wp14:editId="579BB9D5">
          <wp:extent cx="857249" cy="428625"/>
          <wp:effectExtent l="0" t="0" r="635" b="0"/>
          <wp:docPr id="3" name="Image 3" descr="Espace réservé au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Espace réservé au logo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93"/>
    <w:rsid w:val="00026576"/>
    <w:rsid w:val="00030E49"/>
    <w:rsid w:val="000542B0"/>
    <w:rsid w:val="000722E5"/>
    <w:rsid w:val="00080532"/>
    <w:rsid w:val="0016481D"/>
    <w:rsid w:val="00170751"/>
    <w:rsid w:val="0018376C"/>
    <w:rsid w:val="00185B0A"/>
    <w:rsid w:val="001902CB"/>
    <w:rsid w:val="002201B0"/>
    <w:rsid w:val="00232EDC"/>
    <w:rsid w:val="0027603B"/>
    <w:rsid w:val="002E0CC8"/>
    <w:rsid w:val="00312C2A"/>
    <w:rsid w:val="00325978"/>
    <w:rsid w:val="00363B0A"/>
    <w:rsid w:val="003940BA"/>
    <w:rsid w:val="003E57E0"/>
    <w:rsid w:val="00412AE6"/>
    <w:rsid w:val="00412F60"/>
    <w:rsid w:val="00452DB5"/>
    <w:rsid w:val="00467C64"/>
    <w:rsid w:val="00473C52"/>
    <w:rsid w:val="00492EA3"/>
    <w:rsid w:val="004A1D7B"/>
    <w:rsid w:val="004F53D2"/>
    <w:rsid w:val="00505793"/>
    <w:rsid w:val="005830BF"/>
    <w:rsid w:val="0059455E"/>
    <w:rsid w:val="005C4C5B"/>
    <w:rsid w:val="00615399"/>
    <w:rsid w:val="006952C1"/>
    <w:rsid w:val="00695CC4"/>
    <w:rsid w:val="006B1BBF"/>
    <w:rsid w:val="006C5323"/>
    <w:rsid w:val="006F7FFA"/>
    <w:rsid w:val="007252AA"/>
    <w:rsid w:val="007427F1"/>
    <w:rsid w:val="00756196"/>
    <w:rsid w:val="007B34A0"/>
    <w:rsid w:val="007C1172"/>
    <w:rsid w:val="008345E8"/>
    <w:rsid w:val="00841DD4"/>
    <w:rsid w:val="00857CCC"/>
    <w:rsid w:val="008A4092"/>
    <w:rsid w:val="008B0BB0"/>
    <w:rsid w:val="008E6A5A"/>
    <w:rsid w:val="00903A88"/>
    <w:rsid w:val="00911721"/>
    <w:rsid w:val="00914940"/>
    <w:rsid w:val="009542B6"/>
    <w:rsid w:val="0097665D"/>
    <w:rsid w:val="009A311C"/>
    <w:rsid w:val="009B142E"/>
    <w:rsid w:val="00A0366B"/>
    <w:rsid w:val="00A157A3"/>
    <w:rsid w:val="00A42F35"/>
    <w:rsid w:val="00A5384D"/>
    <w:rsid w:val="00A56EDC"/>
    <w:rsid w:val="00A63413"/>
    <w:rsid w:val="00A6626C"/>
    <w:rsid w:val="00AC2B64"/>
    <w:rsid w:val="00AC7F39"/>
    <w:rsid w:val="00AD7BD7"/>
    <w:rsid w:val="00B01A50"/>
    <w:rsid w:val="00B43648"/>
    <w:rsid w:val="00BA3EC2"/>
    <w:rsid w:val="00C46A36"/>
    <w:rsid w:val="00CC5F6A"/>
    <w:rsid w:val="00D12321"/>
    <w:rsid w:val="00D1619E"/>
    <w:rsid w:val="00D360FC"/>
    <w:rsid w:val="00D7249E"/>
    <w:rsid w:val="00D93160"/>
    <w:rsid w:val="00E46AB4"/>
    <w:rsid w:val="00E54CDB"/>
    <w:rsid w:val="00E92120"/>
    <w:rsid w:val="00E92918"/>
    <w:rsid w:val="00EF64D5"/>
    <w:rsid w:val="00F60CD1"/>
    <w:rsid w:val="00F70727"/>
    <w:rsid w:val="00F745DF"/>
    <w:rsid w:val="00F94687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CE1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lang w:val="fr-F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itre1">
    <w:name w:val="heading 1"/>
    <w:basedOn w:val="Normal"/>
    <w:link w:val="Titre1C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itre2">
    <w:name w:val="heading 2"/>
    <w:basedOn w:val="Normal"/>
    <w:link w:val="Titre2C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itre3">
    <w:name w:val="heading 3"/>
    <w:basedOn w:val="Normal"/>
    <w:next w:val="Normal"/>
    <w:link w:val="Titre3C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itre4">
    <w:name w:val="heading 4"/>
    <w:basedOn w:val="Normal"/>
    <w:next w:val="Normal"/>
    <w:link w:val="Titre4C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itre5">
    <w:name w:val="heading 5"/>
    <w:basedOn w:val="Normal"/>
    <w:next w:val="Normal"/>
    <w:link w:val="Titre5C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201B0"/>
    <w:pPr>
      <w:jc w:val="right"/>
    </w:pPr>
  </w:style>
  <w:style w:type="character" w:customStyle="1" w:styleId="En-tteCar">
    <w:name w:val="En-tête Car"/>
    <w:basedOn w:val="Policepardfaut"/>
    <w:link w:val="En-tte"/>
    <w:uiPriority w:val="99"/>
    <w:rsid w:val="002201B0"/>
    <w:rPr>
      <w:kern w:val="20"/>
    </w:rPr>
  </w:style>
  <w:style w:type="paragraph" w:styleId="Pieddepage">
    <w:name w:val="footer"/>
    <w:basedOn w:val="Normal"/>
    <w:link w:val="PieddepageC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PieddepageCar">
    <w:name w:val="Pied de page Car"/>
    <w:basedOn w:val="Policepardfaut"/>
    <w:link w:val="Pieddepage"/>
    <w:uiPriority w:val="99"/>
    <w:rPr>
      <w:kern w:val="20"/>
    </w:rPr>
  </w:style>
  <w:style w:type="character" w:styleId="lev">
    <w:name w:val="Strong"/>
    <w:basedOn w:val="Policepardfaut"/>
    <w:uiPriority w:val="4"/>
    <w:qFormat/>
    <w:rsid w:val="0018376C"/>
    <w:rPr>
      <w:b/>
      <w:bCs/>
    </w:rPr>
  </w:style>
  <w:style w:type="table" w:styleId="Grilledutableau">
    <w:name w:val="Table Grid"/>
    <w:basedOn w:val="Tableau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link w:val="TitreC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reCar">
    <w:name w:val="Titre Car"/>
    <w:basedOn w:val="Policepardfaut"/>
    <w:link w:val="Titr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Formuledepolitesse">
    <w:name w:val="Closing"/>
    <w:basedOn w:val="Normal"/>
    <w:link w:val="FormuledepolitesseC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FormuledepolitesseCar">
    <w:name w:val="Formule de politesse Car"/>
    <w:basedOn w:val="Policepardfaut"/>
    <w:link w:val="Formuledepolitesse"/>
    <w:uiPriority w:val="6"/>
    <w:rsid w:val="004A1D7B"/>
    <w:rPr>
      <w:kern w:val="20"/>
    </w:rPr>
  </w:style>
  <w:style w:type="table" w:customStyle="1" w:styleId="Tableaudefacture">
    <w:name w:val="Tableau de facture"/>
    <w:basedOn w:val="Tableau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ar">
    <w:name w:val="Date Car"/>
    <w:basedOn w:val="Policepardfau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itre1Car">
    <w:name w:val="Titre 1 Car"/>
    <w:basedOn w:val="Policepardfaut"/>
    <w:link w:val="Titre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itre2Car">
    <w:name w:val="Titre 2 Car"/>
    <w:basedOn w:val="Policepardfaut"/>
    <w:link w:val="Titre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Tableausimple2">
    <w:name w:val="Plain Table 2"/>
    <w:basedOn w:val="Tableau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itre3Car">
    <w:name w:val="Titre 3 Car"/>
    <w:basedOn w:val="Policepardfaut"/>
    <w:link w:val="Titre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itre4Car">
    <w:name w:val="Titre 4 Car"/>
    <w:basedOn w:val="Policepardfaut"/>
    <w:link w:val="Titre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itre5Car">
    <w:name w:val="Titre 5 Car"/>
    <w:basedOn w:val="Policepardfaut"/>
    <w:link w:val="Titre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itre6Car">
    <w:name w:val="Titre 6 Car"/>
    <w:basedOn w:val="Policepardfaut"/>
    <w:link w:val="Titre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itre7Car">
    <w:name w:val="Titre 7 Car"/>
    <w:basedOn w:val="Policepardfaut"/>
    <w:link w:val="Titre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itre8Car">
    <w:name w:val="Titre 8 Car"/>
    <w:basedOn w:val="Policepardfaut"/>
    <w:link w:val="Titre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252AA"/>
    <w:pPr>
      <w:outlineLvl w:val="9"/>
    </w:pPr>
  </w:style>
  <w:style w:type="paragraph" w:styleId="Sous-titre">
    <w:name w:val="Subtitle"/>
    <w:basedOn w:val="Normal"/>
    <w:link w:val="Sous-titreC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252AA"/>
    <w:rPr>
      <w:i/>
      <w:iCs/>
      <w:color w:val="7E97AD" w:themeColor="accent1"/>
      <w:kern w:val="20"/>
    </w:rPr>
  </w:style>
  <w:style w:type="table" w:styleId="TableauGrille1Clair-Accentuation1">
    <w:name w:val="Grid Table 1 Light Accent 1"/>
    <w:basedOn w:val="Tableau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CaractreTitre1blanc">
    <w:name w:val="Caractère Titre 1 blanc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si\AppData\Roaming\Microsoft\Templates\Facture%20(mod&#232;le%20Cr&#233;ation%20intemporell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907805F48674C30907EB5CA7ECB7A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B8E5C9-0F70-4E1F-9152-708D698995A1}"/>
      </w:docPartPr>
      <w:docPartBody>
        <w:p w:rsidR="004D0207" w:rsidRDefault="00000000">
          <w:pPr>
            <w:pStyle w:val="0907805F48674C30907EB5CA7ECB7A0D"/>
          </w:pPr>
          <w:r w:rsidRPr="00AC7F39">
            <w:rPr>
              <w:lang w:bidi="fr-FR"/>
            </w:rPr>
            <w:t>321 Sycamore, Albany, NY 98765</w:t>
          </w:r>
        </w:p>
      </w:docPartBody>
    </w:docPart>
    <w:docPart>
      <w:docPartPr>
        <w:name w:val="827226FC4A3B45B992E0E3AD6350D9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90F326-2F7E-4122-AD82-6B9CA96EF362}"/>
      </w:docPartPr>
      <w:docPartBody>
        <w:p w:rsidR="004D0207" w:rsidRDefault="00000000">
          <w:pPr>
            <w:pStyle w:val="827226FC4A3B45B992E0E3AD6350D92B"/>
          </w:pPr>
          <w:r w:rsidRPr="00AC7F39">
            <w:rPr>
              <w:rStyle w:val="lev"/>
              <w:lang w:bidi="fr-FR"/>
            </w:rPr>
            <w:t>Téléphone</w:t>
          </w:r>
        </w:p>
      </w:docPartBody>
    </w:docPart>
    <w:docPart>
      <w:docPartPr>
        <w:name w:val="B93B67CCC0044D3CAC746C3AEF8CD3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524F13-8B31-4BB8-8EF8-379A6EEAA58A}"/>
      </w:docPartPr>
      <w:docPartBody>
        <w:p w:rsidR="004D0207" w:rsidRDefault="00000000">
          <w:pPr>
            <w:pStyle w:val="B93B67CCC0044D3CAC746C3AEF8CD35D"/>
          </w:pPr>
          <w:r w:rsidRPr="00AC7F39">
            <w:rPr>
              <w:lang w:bidi="fr-FR"/>
            </w:rPr>
            <w:t>N° de la facture</w:t>
          </w:r>
        </w:p>
      </w:docPartBody>
    </w:docPart>
    <w:docPart>
      <w:docPartPr>
        <w:name w:val="373996084E0A4C45A467C42ABB67D3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166147-FD14-4827-94DF-D03602103985}"/>
      </w:docPartPr>
      <w:docPartBody>
        <w:p w:rsidR="004D0207" w:rsidRDefault="00000000">
          <w:pPr>
            <w:pStyle w:val="373996084E0A4C45A467C42ABB67D367"/>
          </w:pPr>
          <w:r w:rsidRPr="00AC7F39">
            <w:rPr>
              <w:lang w:bidi="fr-FR"/>
            </w:rPr>
            <w:t>1002</w:t>
          </w:r>
        </w:p>
      </w:docPartBody>
    </w:docPart>
    <w:docPart>
      <w:docPartPr>
        <w:name w:val="B3145DF0852647A8976EDC123DAFBE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4DEA57-06C8-4889-9B3E-37CC2A655DCA}"/>
      </w:docPartPr>
      <w:docPartBody>
        <w:p w:rsidR="004D0207" w:rsidRDefault="00000000">
          <w:pPr>
            <w:pStyle w:val="B3145DF0852647A8976EDC123DAFBE74"/>
          </w:pPr>
          <w:r w:rsidRPr="00AC7F39">
            <w:rPr>
              <w:lang w:bidi="fr-FR"/>
            </w:rPr>
            <w:t>Date</w:t>
          </w:r>
        </w:p>
      </w:docPartBody>
    </w:docPart>
    <w:docPart>
      <w:docPartPr>
        <w:name w:val="A7221155F3F046C7AD63075CDDF7C5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DD8CB0-66D4-407C-BAB3-B9EB9817D29A}"/>
      </w:docPartPr>
      <w:docPartBody>
        <w:p w:rsidR="004D0207" w:rsidRDefault="00000000">
          <w:pPr>
            <w:pStyle w:val="A7221155F3F046C7AD63075CDDF7C5EC"/>
          </w:pPr>
          <w:r w:rsidRPr="00AC7F39">
            <w:rPr>
              <w:lang w:bidi="fr-FR"/>
            </w:rPr>
            <w:t>11/10/22</w:t>
          </w:r>
        </w:p>
      </w:docPartBody>
    </w:docPart>
    <w:docPart>
      <w:docPartPr>
        <w:name w:val="A4ED962756B14336A008B75767AA82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8CBED0-8AF0-443A-B494-AEF342A29B96}"/>
      </w:docPartPr>
      <w:docPartBody>
        <w:p w:rsidR="004D0207" w:rsidRDefault="00000000">
          <w:pPr>
            <w:pStyle w:val="A4ED962756B14336A008B75767AA829A"/>
          </w:pPr>
          <w:r w:rsidRPr="00AC7F39">
            <w:rPr>
              <w:lang w:bidi="fr-FR"/>
            </w:rPr>
            <w:t>Quantité</w:t>
          </w:r>
        </w:p>
      </w:docPartBody>
    </w:docPart>
    <w:docPart>
      <w:docPartPr>
        <w:name w:val="401F3296FFA74F8D9FF4B075305811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85643F-5BC4-43E8-87C5-8D7FE9558CA5}"/>
      </w:docPartPr>
      <w:docPartBody>
        <w:p w:rsidR="004D0207" w:rsidRDefault="00000000">
          <w:pPr>
            <w:pStyle w:val="401F3296FFA74F8D9FF4B075305811E5"/>
          </w:pPr>
          <w:r w:rsidRPr="00AC7F39">
            <w:rPr>
              <w:lang w:bidi="fr-FR"/>
            </w:rPr>
            <w:t>Description</w:t>
          </w:r>
        </w:p>
      </w:docPartBody>
    </w:docPart>
    <w:docPart>
      <w:docPartPr>
        <w:name w:val="59E065682C9342F29B5D3340592946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7096A8-9DE2-4E83-AC12-EBC3C0477CF0}"/>
      </w:docPartPr>
      <w:docPartBody>
        <w:p w:rsidR="004D0207" w:rsidRDefault="00000000">
          <w:pPr>
            <w:pStyle w:val="59E065682C9342F29B5D3340592946B6"/>
          </w:pPr>
          <w:r w:rsidRPr="00AC7F39">
            <w:rPr>
              <w:lang w:bidi="fr-FR"/>
            </w:rPr>
            <w:t>Prix unitaire</w:t>
          </w:r>
        </w:p>
      </w:docPartBody>
    </w:docPart>
    <w:docPart>
      <w:docPartPr>
        <w:name w:val="BE59D12B2A7C49CBA336612462C0AA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5924E0-348B-4F80-87B0-F6A98566C01A}"/>
      </w:docPartPr>
      <w:docPartBody>
        <w:p w:rsidR="004D0207" w:rsidRDefault="00000000">
          <w:pPr>
            <w:pStyle w:val="BE59D12B2A7C49CBA336612462C0AA26"/>
          </w:pPr>
          <w:r w:rsidRPr="00AC7F39">
            <w:rPr>
              <w:lang w:bidi="fr-FR"/>
            </w:rPr>
            <w:t>Total</w:t>
          </w:r>
        </w:p>
      </w:docPartBody>
    </w:docPart>
    <w:docPart>
      <w:docPartPr>
        <w:name w:val="F589F9DDE1154155B758A361EA0345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7E7BA3-BFA8-4113-BD1C-E3AB75FBC44C}"/>
      </w:docPartPr>
      <w:docPartBody>
        <w:p w:rsidR="004D0207" w:rsidRDefault="00000000">
          <w:pPr>
            <w:pStyle w:val="F589F9DDE1154155B758A361EA03457B"/>
          </w:pPr>
          <w:r w:rsidRPr="00AC7F39">
            <w:rPr>
              <w:lang w:bidi="fr-FR"/>
            </w:rPr>
            <w:t>12</w:t>
          </w:r>
        </w:p>
      </w:docPartBody>
    </w:docPart>
    <w:docPart>
      <w:docPartPr>
        <w:name w:val="F12564E8D1AB467886496CC4727507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EBE43-18CF-4673-B518-E6CBCBE77AAC}"/>
      </w:docPartPr>
      <w:docPartBody>
        <w:p w:rsidR="004D0207" w:rsidRDefault="00000000">
          <w:pPr>
            <w:pStyle w:val="F12564E8D1AB467886496CC4727507C6"/>
          </w:pPr>
          <w:r w:rsidRPr="00AC7F39">
            <w:rPr>
              <w:lang w:bidi="fr-FR"/>
            </w:rPr>
            <w:t>900.00</w:t>
          </w:r>
        </w:p>
      </w:docPartBody>
    </w:docPart>
    <w:docPart>
      <w:docPartPr>
        <w:name w:val="10277A064B334799B578772DB13D31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B488D4-A061-40A1-B724-6D4D60BAC208}"/>
      </w:docPartPr>
      <w:docPartBody>
        <w:p w:rsidR="004D0207" w:rsidRDefault="00F31C26" w:rsidP="00F31C26">
          <w:pPr>
            <w:pStyle w:val="10277A064B334799B578772DB13D317B"/>
          </w:pPr>
          <w:r w:rsidRPr="00AC7F39">
            <w:rPr>
              <w:lang w:bidi="fr-FR"/>
            </w:rPr>
            <w:t>Facturer à</w:t>
          </w:r>
        </w:p>
      </w:docPartBody>
    </w:docPart>
    <w:docPart>
      <w:docPartPr>
        <w:name w:val="F3E5B1576B47410DAF74CCA39E7B27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9F2F7C-2E87-4325-B89E-93BB21A98AE2}"/>
      </w:docPartPr>
      <w:docPartBody>
        <w:p w:rsidR="004D0207" w:rsidRDefault="00F31C26" w:rsidP="00F31C26">
          <w:pPr>
            <w:pStyle w:val="F3E5B1576B47410DAF74CCA39E7B271A"/>
          </w:pPr>
          <w:r w:rsidRPr="00AC7F39">
            <w:rPr>
              <w:lang w:bidi="fr-FR"/>
            </w:rPr>
            <w:t>Cataldo Capon</w:t>
          </w:r>
          <w:r w:rsidRPr="00AC7F39">
            <w:rPr>
              <w:lang w:bidi="fr-FR"/>
            </w:rPr>
            <w:br/>
            <w:t>234 5th Ave.</w:t>
          </w:r>
          <w:r w:rsidRPr="00AC7F39">
            <w:rPr>
              <w:lang w:bidi="fr-FR"/>
            </w:rPr>
            <w:br/>
            <w:t>Madison, WI 12345</w:t>
          </w:r>
        </w:p>
      </w:docPartBody>
    </w:docPart>
    <w:docPart>
      <w:docPartPr>
        <w:name w:val="8E4F45ACFAAC4803925B0B05410928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C41E85-AF36-4F1D-B911-64ECB7D1B61C}"/>
      </w:docPartPr>
      <w:docPartBody>
        <w:p w:rsidR="004D0207" w:rsidRDefault="00F31C26" w:rsidP="00F31C26">
          <w:pPr>
            <w:pStyle w:val="8E4F45ACFAAC4803925B0B054109280D"/>
          </w:pPr>
          <w:r w:rsidRPr="00AC7F39">
            <w:rPr>
              <w:lang w:bidi="fr-FR"/>
            </w:rPr>
            <w:t>Facturer à</w:t>
          </w:r>
        </w:p>
      </w:docPartBody>
    </w:docPart>
    <w:docPart>
      <w:docPartPr>
        <w:name w:val="3F6BE6D8DB474C1B9FF843F0A95D6B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9280AB-7FEB-4A7E-85F4-5E544E1444AC}"/>
      </w:docPartPr>
      <w:docPartBody>
        <w:p w:rsidR="004D0207" w:rsidRDefault="00F31C26" w:rsidP="00F31C26">
          <w:pPr>
            <w:pStyle w:val="3F6BE6D8DB474C1B9FF843F0A95D6BD4"/>
          </w:pPr>
          <w:r w:rsidRPr="00AC7F39">
            <w:rPr>
              <w:rStyle w:val="Textedelespacerserv"/>
              <w:lang w:bidi="fr-FR"/>
            </w:rPr>
            <w:t>EXPÉDIER À</w:t>
          </w:r>
        </w:p>
      </w:docPartBody>
    </w:docPart>
    <w:docPart>
      <w:docPartPr>
        <w:name w:val="8D4B256A56BB46D391C1ED79BE1D93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D7FC99-4EB1-4F5D-AF8A-6678705E41E4}"/>
      </w:docPartPr>
      <w:docPartBody>
        <w:p w:rsidR="004D0207" w:rsidRDefault="00F31C26" w:rsidP="00F31C26">
          <w:pPr>
            <w:pStyle w:val="8D4B256A56BB46D391C1ED79BE1D934F"/>
          </w:pPr>
          <w:r w:rsidRPr="00AC7F39">
            <w:rPr>
              <w:lang w:bidi="fr-FR"/>
            </w:rPr>
            <w:t>INSTRUCTIONS</w:t>
          </w:r>
        </w:p>
      </w:docPartBody>
    </w:docPart>
    <w:docPart>
      <w:docPartPr>
        <w:name w:val="DAAD4EB241634DA1B93DC293F39EC6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961F9-FF17-489B-AD09-7B5534B03798}"/>
      </w:docPartPr>
      <w:docPartBody>
        <w:p w:rsidR="004D0207" w:rsidRDefault="00F31C26" w:rsidP="00F31C26">
          <w:pPr>
            <w:pStyle w:val="DAAD4EB241634DA1B93DC293F39EC6F5"/>
          </w:pPr>
          <w:r w:rsidRPr="00AC7F39">
            <w:rPr>
              <w:lang w:bidi="fr-FR"/>
            </w:rPr>
            <w:t>Cataldo Capon</w:t>
          </w:r>
          <w:r w:rsidRPr="00AC7F39">
            <w:rPr>
              <w:lang w:bidi="fr-FR"/>
            </w:rPr>
            <w:br/>
            <w:t>234 5th Ave.</w:t>
          </w:r>
          <w:r w:rsidRPr="00AC7F39">
            <w:rPr>
              <w:lang w:bidi="fr-FR"/>
            </w:rPr>
            <w:br/>
            <w:t>Madison, WI 12345</w:t>
          </w:r>
        </w:p>
      </w:docPartBody>
    </w:docPart>
    <w:docPart>
      <w:docPartPr>
        <w:name w:val="F469BF20289641759F16773F8E957A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399A0D-79EC-499B-A4A7-C14D151F02A6}"/>
      </w:docPartPr>
      <w:docPartBody>
        <w:p w:rsidR="004D0207" w:rsidRDefault="00F31C26" w:rsidP="00F31C26">
          <w:pPr>
            <w:pStyle w:val="F469BF20289641759F16773F8E957A8F"/>
          </w:pPr>
          <w:r w:rsidRPr="00AC7F39">
            <w:rPr>
              <w:lang w:bidi="fr-FR"/>
            </w:rPr>
            <w:t>Identique au bénéficiaire</w:t>
          </w:r>
        </w:p>
      </w:docPartBody>
    </w:docPart>
    <w:docPart>
      <w:docPartPr>
        <w:name w:val="498D6002854147F39A369D8E4BD421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E48301-7D77-4536-99A0-C90A1FF7AD30}"/>
      </w:docPartPr>
      <w:docPartBody>
        <w:p w:rsidR="004D0207" w:rsidRDefault="00F31C26" w:rsidP="00F31C26">
          <w:pPr>
            <w:pStyle w:val="498D6002854147F39A369D8E4BD42176"/>
          </w:pPr>
          <w:r w:rsidRPr="00AC7F39">
            <w:rPr>
              <w:lang w:bidi="fr-FR"/>
            </w:rPr>
            <w:t>Livraison express le lendemain</w:t>
          </w:r>
        </w:p>
      </w:docPartBody>
    </w:docPart>
    <w:docPart>
      <w:docPartPr>
        <w:name w:val="B01B9CEFC08E48DC9856C4EE9CD3EE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CBE6DB-2A8E-40E2-9CB7-BB34A94B0BA1}"/>
      </w:docPartPr>
      <w:docPartBody>
        <w:p w:rsidR="005E6AE9" w:rsidRDefault="003919AB" w:rsidP="003919AB">
          <w:pPr>
            <w:pStyle w:val="B01B9CEFC08E48DC9856C4EE9CD3EED7"/>
          </w:pPr>
          <w:r w:rsidRPr="00AC7F39">
            <w:rPr>
              <w:lang w:bidi="fr-FR"/>
            </w:rPr>
            <w:t>900.00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26"/>
    <w:rsid w:val="00055F1E"/>
    <w:rsid w:val="00232EDC"/>
    <w:rsid w:val="003919AB"/>
    <w:rsid w:val="003952CE"/>
    <w:rsid w:val="00412AE6"/>
    <w:rsid w:val="00452DB5"/>
    <w:rsid w:val="004D0207"/>
    <w:rsid w:val="005E6AE9"/>
    <w:rsid w:val="006F7FFA"/>
    <w:rsid w:val="00B00DE9"/>
    <w:rsid w:val="00ED66BA"/>
    <w:rsid w:val="00F3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907805F48674C30907EB5CA7ECB7A0D">
    <w:name w:val="0907805F48674C30907EB5CA7ECB7A0D"/>
  </w:style>
  <w:style w:type="character" w:styleId="lev">
    <w:name w:val="Strong"/>
    <w:basedOn w:val="Policepardfaut"/>
    <w:uiPriority w:val="4"/>
    <w:qFormat/>
    <w:rPr>
      <w:b/>
      <w:bCs/>
    </w:rPr>
  </w:style>
  <w:style w:type="paragraph" w:customStyle="1" w:styleId="827226FC4A3B45B992E0E3AD6350D92B">
    <w:name w:val="827226FC4A3B45B992E0E3AD6350D92B"/>
  </w:style>
  <w:style w:type="paragraph" w:customStyle="1" w:styleId="B93B67CCC0044D3CAC746C3AEF8CD35D">
    <w:name w:val="B93B67CCC0044D3CAC746C3AEF8CD35D"/>
  </w:style>
  <w:style w:type="paragraph" w:customStyle="1" w:styleId="373996084E0A4C45A467C42ABB67D367">
    <w:name w:val="373996084E0A4C45A467C42ABB67D367"/>
  </w:style>
  <w:style w:type="paragraph" w:customStyle="1" w:styleId="B3145DF0852647A8976EDC123DAFBE74">
    <w:name w:val="B3145DF0852647A8976EDC123DAFBE74"/>
  </w:style>
  <w:style w:type="paragraph" w:customStyle="1" w:styleId="A7221155F3F046C7AD63075CDDF7C5EC">
    <w:name w:val="A7221155F3F046C7AD63075CDDF7C5EC"/>
  </w:style>
  <w:style w:type="character" w:styleId="Textedelespacerserv">
    <w:name w:val="Placeholder Text"/>
    <w:basedOn w:val="Policepardfaut"/>
    <w:uiPriority w:val="99"/>
    <w:semiHidden/>
    <w:rsid w:val="00F31C26"/>
    <w:rPr>
      <w:color w:val="808080"/>
    </w:rPr>
  </w:style>
  <w:style w:type="paragraph" w:customStyle="1" w:styleId="A4ED962756B14336A008B75767AA829A">
    <w:name w:val="A4ED962756B14336A008B75767AA829A"/>
  </w:style>
  <w:style w:type="paragraph" w:customStyle="1" w:styleId="401F3296FFA74F8D9FF4B075305811E5">
    <w:name w:val="401F3296FFA74F8D9FF4B075305811E5"/>
  </w:style>
  <w:style w:type="paragraph" w:customStyle="1" w:styleId="59E065682C9342F29B5D3340592946B6">
    <w:name w:val="59E065682C9342F29B5D3340592946B6"/>
  </w:style>
  <w:style w:type="paragraph" w:customStyle="1" w:styleId="BE59D12B2A7C49CBA336612462C0AA26">
    <w:name w:val="BE59D12B2A7C49CBA336612462C0AA26"/>
  </w:style>
  <w:style w:type="paragraph" w:customStyle="1" w:styleId="F589F9DDE1154155B758A361EA03457B">
    <w:name w:val="F589F9DDE1154155B758A361EA03457B"/>
  </w:style>
  <w:style w:type="paragraph" w:customStyle="1" w:styleId="F12564E8D1AB467886496CC4727507C6">
    <w:name w:val="F12564E8D1AB467886496CC4727507C6"/>
  </w:style>
  <w:style w:type="paragraph" w:customStyle="1" w:styleId="10277A064B334799B578772DB13D317B">
    <w:name w:val="10277A064B334799B578772DB13D317B"/>
    <w:rsid w:val="00F31C26"/>
  </w:style>
  <w:style w:type="paragraph" w:customStyle="1" w:styleId="F3E5B1576B47410DAF74CCA39E7B271A">
    <w:name w:val="F3E5B1576B47410DAF74CCA39E7B271A"/>
    <w:rsid w:val="00F31C26"/>
  </w:style>
  <w:style w:type="paragraph" w:customStyle="1" w:styleId="8E4F45ACFAAC4803925B0B054109280D">
    <w:name w:val="8E4F45ACFAAC4803925B0B054109280D"/>
    <w:rsid w:val="00F31C26"/>
  </w:style>
  <w:style w:type="paragraph" w:customStyle="1" w:styleId="3F6BE6D8DB474C1B9FF843F0A95D6BD4">
    <w:name w:val="3F6BE6D8DB474C1B9FF843F0A95D6BD4"/>
    <w:rsid w:val="00F31C26"/>
  </w:style>
  <w:style w:type="paragraph" w:customStyle="1" w:styleId="8D4B256A56BB46D391C1ED79BE1D934F">
    <w:name w:val="8D4B256A56BB46D391C1ED79BE1D934F"/>
    <w:rsid w:val="00F31C26"/>
  </w:style>
  <w:style w:type="paragraph" w:customStyle="1" w:styleId="DAAD4EB241634DA1B93DC293F39EC6F5">
    <w:name w:val="DAAD4EB241634DA1B93DC293F39EC6F5"/>
    <w:rsid w:val="00F31C26"/>
  </w:style>
  <w:style w:type="paragraph" w:customStyle="1" w:styleId="F469BF20289641759F16773F8E957A8F">
    <w:name w:val="F469BF20289641759F16773F8E957A8F"/>
    <w:rsid w:val="00F31C26"/>
  </w:style>
  <w:style w:type="paragraph" w:customStyle="1" w:styleId="498D6002854147F39A369D8E4BD42176">
    <w:name w:val="498D6002854147F39A369D8E4BD42176"/>
    <w:rsid w:val="00F31C26"/>
  </w:style>
  <w:style w:type="paragraph" w:customStyle="1" w:styleId="B01B9CEFC08E48DC9856C4EE9CD3EED7">
    <w:name w:val="B01B9CEFC08E48DC9856C4EE9CD3EED7"/>
    <w:rsid w:val="00391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A055B-124F-4204-B856-3D103010B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Facture (modèle Création intemporelle)</Template>
  <TotalTime>0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2025-10-29T23:22:00Z</dcterms:created>
  <dcterms:modified xsi:type="dcterms:W3CDTF">2025-11-03T08:13:00Z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